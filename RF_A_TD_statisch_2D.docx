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56DE" w14:textId="4C99876D" w:rsidR="00CC10A0" w:rsidRDefault="00CC10A0" w:rsidP="00CC10A0">
      <w:pPr>
        <w:pStyle w:val="894-TitelseiteDokumentart"/>
      </w:pPr>
    </w:p>
    <w:sdt>
      <w:sdtPr>
        <w:alias w:val="Dokumenten-ID"/>
        <w:tag w:val="Dokumenten_x002d_ID"/>
        <w:id w:val="697980584"/>
        <w:placeholder>
          <w:docPart w:val="7DD8A62372DC4846AE514082C623503B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709e9406-1e32-4b4f-996a-75844e03bb13' xmlns:ns4='06ac791c-a616-4961-91ad-fc3e11937d7f' " w:xpath="/ns0:properties[1]/documentManagement[1]/ns3:Dokumenten_x002d_ID[1]" w:storeItemID="{A4541909-80C9-4B3E-8040-D6AE60B800FA}"/>
        <w15:appearance w15:val="hidden"/>
        <w:text/>
      </w:sdtPr>
      <w:sdtEndPr/>
      <w:sdtContent>
        <w:p w14:paraId="59103C0B" w14:textId="19587421" w:rsidR="00CC10A0" w:rsidRDefault="00B26D85" w:rsidP="00CC10A0">
          <w:pPr>
            <w:pStyle w:val="891-TitelseiteProjektnummer"/>
          </w:pPr>
          <w:r>
            <w:t>Technische Dokumentation</w:t>
          </w:r>
          <w:r w:rsidR="004628F7">
            <w:t xml:space="preserve"> Regulatorische Produktfamilie A</w:t>
          </w:r>
        </w:p>
      </w:sdtContent>
    </w:sdt>
    <w:sdt>
      <w:sdtPr>
        <w:alias w:val="Titel"/>
        <w:tag w:val=""/>
        <w:id w:val="-1375691790"/>
        <w:placeholder>
          <w:docPart w:val="CDBCDDE086ED4B4E8B0F2A0C3CA414D3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EndPr/>
      <w:sdtContent>
        <w:p w14:paraId="5EDC5114" w14:textId="53809956" w:rsidR="00840B14" w:rsidRDefault="004628F7" w:rsidP="00840B14">
          <w:pPr>
            <w:pStyle w:val="892-TitelseiteTitel"/>
          </w:pPr>
          <w:r w:rsidRPr="00D90EDD">
            <w:rPr>
              <w:rStyle w:val="Platzhaltertext"/>
              <w:rFonts w:eastAsiaTheme="minorHAnsi"/>
            </w:rPr>
            <w:t>[Titel]</w:t>
          </w:r>
        </w:p>
      </w:sdtContent>
    </w:sdt>
    <w:p w14:paraId="451F595C" w14:textId="491A5A58" w:rsidR="00CC10A0" w:rsidRDefault="00CC10A0" w:rsidP="00CC10A0">
      <w:pPr>
        <w:pStyle w:val="895-TitelseiteVersion"/>
      </w:pPr>
      <w:r>
        <w:t>Version</w:t>
      </w:r>
      <w:r w:rsidR="007816F4">
        <w:t xml:space="preserve"> </w:t>
      </w:r>
      <w:sdt>
        <w:sdtPr>
          <w:alias w:val="Versionsangabe"/>
          <w:tag w:val="ExternalVersion"/>
          <w:id w:val="1585488711"/>
          <w:placeholder>
            <w:docPart w:val="093FAC8FE73E4B57A352F14352FD55C0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7e4baebc-ab18-48f0-972e-951857200f5e' xmlns:ns4='4b59b877-70a0-44f7-81ec-388678e01d2d' " w:xpath="/ns0:properties[1]/documentManagement[1]/ns4:ExternalVersion[1]" w:storeItemID="{A4541909-80C9-4B3E-8040-D6AE60B800FA}"/>
          <w:text/>
        </w:sdtPr>
        <w:sdtEndPr/>
        <w:sdtContent>
          <w:r w:rsidR="00785B61">
            <w:t>1.0</w:t>
          </w:r>
        </w:sdtContent>
      </w:sdt>
    </w:p>
    <w:p w14:paraId="5EB40A3E" w14:textId="77777777" w:rsidR="00CC10A0" w:rsidRPr="00256117" w:rsidRDefault="00CC10A0" w:rsidP="007F78D4">
      <w:pPr>
        <w:pStyle w:val="100-TextStandard10pt"/>
      </w:pPr>
      <w:r>
        <w:br w:type="page"/>
      </w:r>
    </w:p>
    <w:p w14:paraId="3BF9D4F9" w14:textId="77777777" w:rsidR="008B552A" w:rsidRPr="005B7BFB" w:rsidRDefault="002A7792" w:rsidP="00DB3825">
      <w:pPr>
        <w:pStyle w:val="895-TitelseiteVersion"/>
      </w:pPr>
      <w:r w:rsidRPr="005B7BFB">
        <w:lastRenderedPageBreak/>
        <w:t>Dokumenteninformationen</w:t>
      </w:r>
    </w:p>
    <w:p w14:paraId="7A6C363C" w14:textId="77777777" w:rsidR="00132DD6" w:rsidRPr="00132DD6" w:rsidRDefault="00C30094" w:rsidP="00DB3825">
      <w:pPr>
        <w:pStyle w:val="102-TextStandard10ptfett"/>
      </w:pPr>
      <w:r>
        <w:t>Erstellung/Überarbeitung</w:t>
      </w:r>
    </w:p>
    <w:tbl>
      <w:tblPr>
        <w:tblStyle w:val="ExcoTabelleEinfach"/>
        <w:tblW w:w="0" w:type="auto"/>
        <w:tblLook w:val="04A0" w:firstRow="1" w:lastRow="0" w:firstColumn="1" w:lastColumn="0" w:noHBand="0" w:noVBand="1"/>
      </w:tblPr>
      <w:tblGrid>
        <w:gridCol w:w="2268"/>
        <w:gridCol w:w="2127"/>
        <w:gridCol w:w="2638"/>
        <w:gridCol w:w="1755"/>
      </w:tblGrid>
      <w:tr w:rsidR="00256117" w:rsidRPr="002A7792" w14:paraId="63826C73" w14:textId="77777777" w:rsidTr="00F05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24699D93" w14:textId="77777777" w:rsidR="00256117" w:rsidRPr="005B7BFB" w:rsidRDefault="00F05890" w:rsidP="002A7792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Rolle</w:t>
            </w:r>
          </w:p>
        </w:tc>
        <w:tc>
          <w:tcPr>
            <w:tcW w:w="2127" w:type="dxa"/>
          </w:tcPr>
          <w:p w14:paraId="02CEDAF6" w14:textId="77777777" w:rsidR="00256117" w:rsidRPr="002A7792" w:rsidRDefault="00F05890" w:rsidP="002A7792">
            <w:pPr>
              <w:pStyle w:val="112-TextTabelle9ptfett"/>
              <w:rPr>
                <w:rStyle w:val="950-Farbeweifett"/>
              </w:rPr>
            </w:pPr>
            <w:r w:rsidRPr="005B7BFB">
              <w:rPr>
                <w:rStyle w:val="950-Farbeweifett"/>
              </w:rPr>
              <w:t>Name</w:t>
            </w:r>
          </w:p>
        </w:tc>
        <w:tc>
          <w:tcPr>
            <w:tcW w:w="2638" w:type="dxa"/>
          </w:tcPr>
          <w:p w14:paraId="54B2B894" w14:textId="77777777" w:rsidR="00256117" w:rsidRPr="005B7BFB" w:rsidRDefault="00256117" w:rsidP="002A7792">
            <w:pPr>
              <w:pStyle w:val="112-TextTabelle9ptfett"/>
              <w:rPr>
                <w:rStyle w:val="950-Farbeweifett"/>
                <w:b/>
              </w:rPr>
            </w:pPr>
            <w:r w:rsidRPr="00F555E5">
              <w:rPr>
                <w:rStyle w:val="950-Farbeweifett"/>
              </w:rPr>
              <w:t>Unterschrift</w:t>
            </w:r>
          </w:p>
        </w:tc>
        <w:tc>
          <w:tcPr>
            <w:tcW w:w="1755" w:type="dxa"/>
          </w:tcPr>
          <w:p w14:paraId="675FDBDC" w14:textId="77777777" w:rsidR="00256117" w:rsidRPr="002A7792" w:rsidRDefault="00256117" w:rsidP="002A7792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Datum</w:t>
            </w:r>
          </w:p>
        </w:tc>
      </w:tr>
      <w:tr w:rsidR="00256117" w14:paraId="21F982F0" w14:textId="77777777" w:rsidTr="00F05890">
        <w:trPr>
          <w:trHeight w:val="851"/>
        </w:trPr>
        <w:tc>
          <w:tcPr>
            <w:tcW w:w="2268" w:type="dxa"/>
          </w:tcPr>
          <w:p w14:paraId="121B87A4" w14:textId="77777777" w:rsidR="00256117" w:rsidRDefault="00923FD8" w:rsidP="002A7792">
            <w:pPr>
              <w:pStyle w:val="110-TextTabelle9pt"/>
            </w:pPr>
            <w:r>
              <w:t>Produktmanagement</w:t>
            </w:r>
          </w:p>
          <w:p w14:paraId="1D875657" w14:textId="452660D7" w:rsidR="00923FD8" w:rsidRDefault="00923FD8" w:rsidP="002A7792">
            <w:pPr>
              <w:pStyle w:val="110-TextTabelle9pt"/>
            </w:pPr>
            <w:r>
              <w:t>QM</w:t>
            </w:r>
          </w:p>
        </w:tc>
        <w:tc>
          <w:tcPr>
            <w:tcW w:w="2127" w:type="dxa"/>
          </w:tcPr>
          <w:p w14:paraId="32BDE036" w14:textId="77777777" w:rsidR="00256117" w:rsidRDefault="00BD41B5" w:rsidP="002A7792">
            <w:pPr>
              <w:pStyle w:val="110-TextTabelle9pt"/>
            </w:pPr>
            <w:r>
              <w:t>Ale</w:t>
            </w:r>
            <w:r w:rsidR="00923FD8">
              <w:t>ksandra Schuh</w:t>
            </w:r>
          </w:p>
          <w:p w14:paraId="6C0803EC" w14:textId="2DCE9B0E" w:rsidR="00923FD8" w:rsidRDefault="00923FD8" w:rsidP="002A7792">
            <w:pPr>
              <w:pStyle w:val="110-TextTabelle9pt"/>
            </w:pPr>
            <w:r>
              <w:t>Alexander Frey</w:t>
            </w:r>
          </w:p>
        </w:tc>
        <w:tc>
          <w:tcPr>
            <w:tcW w:w="2638" w:type="dxa"/>
          </w:tcPr>
          <w:p w14:paraId="0A8B570B" w14:textId="77777777" w:rsidR="00256117" w:rsidRDefault="00256117" w:rsidP="002A7792">
            <w:pPr>
              <w:pStyle w:val="110-TextTabelle9pt"/>
            </w:pPr>
          </w:p>
        </w:tc>
        <w:tc>
          <w:tcPr>
            <w:tcW w:w="1755" w:type="dxa"/>
          </w:tcPr>
          <w:p w14:paraId="1E970076" w14:textId="77777777" w:rsidR="00256117" w:rsidRDefault="00256117" w:rsidP="002A7792">
            <w:pPr>
              <w:pStyle w:val="110-TextTabelle9pt"/>
            </w:pPr>
          </w:p>
        </w:tc>
      </w:tr>
    </w:tbl>
    <w:p w14:paraId="7C210361" w14:textId="77777777" w:rsidR="002A7792" w:rsidRDefault="002A7792" w:rsidP="002A7792">
      <w:pPr>
        <w:pStyle w:val="100-TextStandard10pt"/>
      </w:pPr>
    </w:p>
    <w:p w14:paraId="198BAA69" w14:textId="77777777" w:rsidR="00132DD6" w:rsidRDefault="00132DD6" w:rsidP="00DB3825">
      <w:pPr>
        <w:pStyle w:val="102-TextStandard10ptfett"/>
      </w:pPr>
      <w:r>
        <w:t>Prüfung</w:t>
      </w:r>
    </w:p>
    <w:tbl>
      <w:tblPr>
        <w:tblStyle w:val="ExcoTabelleEinfach"/>
        <w:tblW w:w="0" w:type="auto"/>
        <w:tblLook w:val="04A0" w:firstRow="1" w:lastRow="0" w:firstColumn="1" w:lastColumn="0" w:noHBand="0" w:noVBand="1"/>
      </w:tblPr>
      <w:tblGrid>
        <w:gridCol w:w="2268"/>
        <w:gridCol w:w="2127"/>
        <w:gridCol w:w="2638"/>
        <w:gridCol w:w="1755"/>
      </w:tblGrid>
      <w:tr w:rsidR="00F05890" w:rsidRPr="002A7792" w14:paraId="68613C2C" w14:textId="77777777" w:rsidTr="00F05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1E152F86" w14:textId="77777777" w:rsidR="00F05890" w:rsidRPr="002A7792" w:rsidRDefault="00F05890" w:rsidP="00F05890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Rolle</w:t>
            </w:r>
          </w:p>
        </w:tc>
        <w:tc>
          <w:tcPr>
            <w:tcW w:w="2127" w:type="dxa"/>
          </w:tcPr>
          <w:p w14:paraId="2DCCF60E" w14:textId="77777777" w:rsidR="00F05890" w:rsidRPr="002A7792" w:rsidRDefault="00F05890" w:rsidP="00F05890">
            <w:pPr>
              <w:pStyle w:val="112-TextTabelle9ptfett"/>
              <w:rPr>
                <w:rStyle w:val="950-Farbeweifett"/>
              </w:rPr>
            </w:pPr>
            <w:r w:rsidRPr="005B7BFB">
              <w:rPr>
                <w:rStyle w:val="950-Farbeweifett"/>
              </w:rPr>
              <w:t>Name</w:t>
            </w:r>
          </w:p>
        </w:tc>
        <w:tc>
          <w:tcPr>
            <w:tcW w:w="2638" w:type="dxa"/>
          </w:tcPr>
          <w:p w14:paraId="2B0850C7" w14:textId="77777777" w:rsidR="00F05890" w:rsidRPr="002A7792" w:rsidRDefault="00F05890" w:rsidP="00F05890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Unterschrift</w:t>
            </w:r>
          </w:p>
        </w:tc>
        <w:tc>
          <w:tcPr>
            <w:tcW w:w="1755" w:type="dxa"/>
          </w:tcPr>
          <w:p w14:paraId="790FA606" w14:textId="77777777" w:rsidR="00F05890" w:rsidRPr="002A7792" w:rsidRDefault="00F05890" w:rsidP="00F05890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Datum</w:t>
            </w:r>
          </w:p>
        </w:tc>
      </w:tr>
      <w:tr w:rsidR="00256117" w14:paraId="2B264527" w14:textId="77777777" w:rsidTr="00F05890">
        <w:trPr>
          <w:trHeight w:val="851"/>
        </w:trPr>
        <w:tc>
          <w:tcPr>
            <w:tcW w:w="2268" w:type="dxa"/>
          </w:tcPr>
          <w:p w14:paraId="754E57E5" w14:textId="77777777" w:rsidR="00256117" w:rsidRDefault="00256117" w:rsidP="0010186E">
            <w:pPr>
              <w:pStyle w:val="110-TextTabelle9pt"/>
            </w:pPr>
          </w:p>
        </w:tc>
        <w:tc>
          <w:tcPr>
            <w:tcW w:w="2127" w:type="dxa"/>
          </w:tcPr>
          <w:p w14:paraId="598EEC51" w14:textId="24CE6A19" w:rsidR="00256117" w:rsidRDefault="00BD41B5" w:rsidP="0010186E">
            <w:pPr>
              <w:pStyle w:val="110-TextTabelle9pt"/>
            </w:pPr>
            <w:r>
              <w:t>TBD</w:t>
            </w:r>
          </w:p>
        </w:tc>
        <w:tc>
          <w:tcPr>
            <w:tcW w:w="2638" w:type="dxa"/>
          </w:tcPr>
          <w:p w14:paraId="5B0CD0A4" w14:textId="77777777" w:rsidR="00256117" w:rsidRDefault="00256117" w:rsidP="0010186E">
            <w:pPr>
              <w:pStyle w:val="110-TextTabelle9pt"/>
            </w:pPr>
          </w:p>
        </w:tc>
        <w:tc>
          <w:tcPr>
            <w:tcW w:w="1755" w:type="dxa"/>
          </w:tcPr>
          <w:p w14:paraId="15AD0F07" w14:textId="77777777" w:rsidR="00256117" w:rsidRDefault="00256117" w:rsidP="0010186E">
            <w:pPr>
              <w:pStyle w:val="110-TextTabelle9pt"/>
            </w:pPr>
          </w:p>
        </w:tc>
      </w:tr>
    </w:tbl>
    <w:p w14:paraId="7637B930" w14:textId="77777777" w:rsidR="00256117" w:rsidRDefault="00256117" w:rsidP="00256117">
      <w:pPr>
        <w:pStyle w:val="100-TextStandard10pt"/>
      </w:pPr>
    </w:p>
    <w:p w14:paraId="52C86657" w14:textId="77777777" w:rsidR="00132DD6" w:rsidRDefault="00132DD6" w:rsidP="00DB3825">
      <w:pPr>
        <w:pStyle w:val="102-TextStandard10ptfett"/>
      </w:pPr>
      <w:r>
        <w:t>Prüfung und Freigabe</w:t>
      </w:r>
    </w:p>
    <w:tbl>
      <w:tblPr>
        <w:tblStyle w:val="ExcoTabelleEinfach"/>
        <w:tblW w:w="0" w:type="auto"/>
        <w:tblLook w:val="04A0" w:firstRow="1" w:lastRow="0" w:firstColumn="1" w:lastColumn="0" w:noHBand="0" w:noVBand="1"/>
      </w:tblPr>
      <w:tblGrid>
        <w:gridCol w:w="2268"/>
        <w:gridCol w:w="2127"/>
        <w:gridCol w:w="2638"/>
        <w:gridCol w:w="1755"/>
      </w:tblGrid>
      <w:tr w:rsidR="00F05890" w:rsidRPr="002A7792" w14:paraId="55500A5B" w14:textId="77777777" w:rsidTr="00F05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6D0AF3D7" w14:textId="77777777" w:rsidR="00F05890" w:rsidRPr="002A7792" w:rsidRDefault="00F05890" w:rsidP="00F05890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Rolle</w:t>
            </w:r>
          </w:p>
        </w:tc>
        <w:tc>
          <w:tcPr>
            <w:tcW w:w="2127" w:type="dxa"/>
          </w:tcPr>
          <w:p w14:paraId="58396FF2" w14:textId="77777777" w:rsidR="00F05890" w:rsidRPr="002A7792" w:rsidRDefault="00F05890" w:rsidP="00F05890">
            <w:pPr>
              <w:pStyle w:val="112-TextTabelle9ptfett"/>
              <w:rPr>
                <w:rStyle w:val="950-Farbeweifett"/>
              </w:rPr>
            </w:pPr>
            <w:r w:rsidRPr="005B7BFB">
              <w:rPr>
                <w:rStyle w:val="950-Farbeweifett"/>
              </w:rPr>
              <w:t>Name</w:t>
            </w:r>
          </w:p>
        </w:tc>
        <w:tc>
          <w:tcPr>
            <w:tcW w:w="2638" w:type="dxa"/>
          </w:tcPr>
          <w:p w14:paraId="2E888609" w14:textId="77777777" w:rsidR="00F05890" w:rsidRPr="002A7792" w:rsidRDefault="00F05890" w:rsidP="00F05890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Unterschrift</w:t>
            </w:r>
          </w:p>
        </w:tc>
        <w:tc>
          <w:tcPr>
            <w:tcW w:w="1755" w:type="dxa"/>
          </w:tcPr>
          <w:p w14:paraId="468AC90E" w14:textId="77777777" w:rsidR="00F05890" w:rsidRPr="002A7792" w:rsidRDefault="00F05890" w:rsidP="00F05890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Datum</w:t>
            </w:r>
          </w:p>
        </w:tc>
      </w:tr>
      <w:tr w:rsidR="00256117" w14:paraId="431A1C29" w14:textId="77777777" w:rsidTr="00F05890">
        <w:trPr>
          <w:trHeight w:val="851"/>
        </w:trPr>
        <w:tc>
          <w:tcPr>
            <w:tcW w:w="2268" w:type="dxa"/>
          </w:tcPr>
          <w:p w14:paraId="7AAA30F4" w14:textId="77777777" w:rsidR="00256117" w:rsidRDefault="00256117" w:rsidP="0010186E">
            <w:pPr>
              <w:pStyle w:val="110-TextTabelle9pt"/>
            </w:pPr>
          </w:p>
        </w:tc>
        <w:tc>
          <w:tcPr>
            <w:tcW w:w="2127" w:type="dxa"/>
          </w:tcPr>
          <w:p w14:paraId="6E24F00E" w14:textId="0ACCA614" w:rsidR="00256117" w:rsidRDefault="00BD41B5" w:rsidP="0010186E">
            <w:pPr>
              <w:pStyle w:val="110-TextTabelle9pt"/>
            </w:pPr>
            <w:r>
              <w:t>TBD</w:t>
            </w:r>
          </w:p>
        </w:tc>
        <w:tc>
          <w:tcPr>
            <w:tcW w:w="2638" w:type="dxa"/>
          </w:tcPr>
          <w:p w14:paraId="1A1A4D30" w14:textId="77777777" w:rsidR="00256117" w:rsidRDefault="00256117" w:rsidP="0010186E">
            <w:pPr>
              <w:pStyle w:val="110-TextTabelle9pt"/>
            </w:pPr>
          </w:p>
        </w:tc>
        <w:tc>
          <w:tcPr>
            <w:tcW w:w="1755" w:type="dxa"/>
          </w:tcPr>
          <w:p w14:paraId="7E0FE6E7" w14:textId="77777777" w:rsidR="00256117" w:rsidRDefault="00256117" w:rsidP="0010186E">
            <w:pPr>
              <w:pStyle w:val="110-TextTabelle9pt"/>
            </w:pPr>
          </w:p>
        </w:tc>
      </w:tr>
    </w:tbl>
    <w:p w14:paraId="5BB72EA1" w14:textId="77777777" w:rsidR="00256117" w:rsidRDefault="00256117" w:rsidP="00256117">
      <w:pPr>
        <w:pStyle w:val="100-TextStandard10pt"/>
      </w:pPr>
    </w:p>
    <w:p w14:paraId="1D84B93F" w14:textId="77777777" w:rsidR="00256117" w:rsidRDefault="00256117" w:rsidP="00B12F49">
      <w:pPr>
        <w:pStyle w:val="100-TextStandard10pt"/>
      </w:pPr>
      <w:r>
        <w:br w:type="page"/>
      </w:r>
    </w:p>
    <w:p w14:paraId="07C368CD" w14:textId="77777777" w:rsidR="00132DD6" w:rsidRDefault="003D18B6" w:rsidP="003D18B6">
      <w:pPr>
        <w:pStyle w:val="102-TextStandard10ptfett"/>
      </w:pPr>
      <w:r>
        <w:lastRenderedPageBreak/>
        <w:t>Ä</w:t>
      </w:r>
      <w:r w:rsidR="00132DD6">
        <w:t>nderungsinformationen</w:t>
      </w:r>
    </w:p>
    <w:tbl>
      <w:tblPr>
        <w:tblStyle w:val="ExcoTabelleEinfach"/>
        <w:tblW w:w="8789" w:type="dxa"/>
        <w:tblLook w:val="04A0" w:firstRow="1" w:lastRow="0" w:firstColumn="1" w:lastColumn="0" w:noHBand="0" w:noVBand="1"/>
      </w:tblPr>
      <w:tblGrid>
        <w:gridCol w:w="1134"/>
        <w:gridCol w:w="1418"/>
        <w:gridCol w:w="3118"/>
        <w:gridCol w:w="3119"/>
      </w:tblGrid>
      <w:tr w:rsidR="00132DD6" w:rsidRPr="002A7792" w14:paraId="0D9C3CB9" w14:textId="77777777" w:rsidTr="00CB4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4" w:type="dxa"/>
          </w:tcPr>
          <w:p w14:paraId="6E983BD0" w14:textId="77777777" w:rsidR="00132DD6" w:rsidRPr="002A7792" w:rsidRDefault="00132DD6" w:rsidP="005F24F4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Version</w:t>
            </w:r>
          </w:p>
        </w:tc>
        <w:tc>
          <w:tcPr>
            <w:tcW w:w="1418" w:type="dxa"/>
          </w:tcPr>
          <w:p w14:paraId="613B955E" w14:textId="77777777" w:rsidR="00132DD6" w:rsidRPr="002A7792" w:rsidRDefault="00132DD6" w:rsidP="005F24F4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Kapitel</w:t>
            </w:r>
          </w:p>
        </w:tc>
        <w:tc>
          <w:tcPr>
            <w:tcW w:w="3118" w:type="dxa"/>
          </w:tcPr>
          <w:p w14:paraId="45DE2C43" w14:textId="77777777" w:rsidR="00132DD6" w:rsidRPr="002A7792" w:rsidRDefault="00132DD6" w:rsidP="0010186E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Beschreibung</w:t>
            </w:r>
          </w:p>
        </w:tc>
        <w:tc>
          <w:tcPr>
            <w:tcW w:w="3119" w:type="dxa"/>
          </w:tcPr>
          <w:p w14:paraId="7754DC81" w14:textId="77777777" w:rsidR="00132DD6" w:rsidRPr="002A7792" w:rsidRDefault="00132DD6" w:rsidP="002C2C74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Name</w:t>
            </w:r>
            <w:r w:rsidR="00255FB6">
              <w:rPr>
                <w:rStyle w:val="950-Farbeweifett"/>
              </w:rPr>
              <w:t xml:space="preserve"> - Rolle</w:t>
            </w:r>
          </w:p>
        </w:tc>
      </w:tr>
      <w:tr w:rsidR="00132DD6" w14:paraId="60D05C89" w14:textId="77777777" w:rsidTr="00CB4B28">
        <w:tc>
          <w:tcPr>
            <w:tcW w:w="1134" w:type="dxa"/>
          </w:tcPr>
          <w:p w14:paraId="3DD2426D" w14:textId="0EBC4A64" w:rsidR="00132DD6" w:rsidRDefault="00387A8B" w:rsidP="0010186E">
            <w:pPr>
              <w:pStyle w:val="110-TextTabelle9pt"/>
            </w:pPr>
            <w:r>
              <w:t>V1.0</w:t>
            </w:r>
          </w:p>
        </w:tc>
        <w:tc>
          <w:tcPr>
            <w:tcW w:w="1418" w:type="dxa"/>
          </w:tcPr>
          <w:p w14:paraId="464B126F" w14:textId="77777777" w:rsidR="00132DD6" w:rsidRPr="002A6166" w:rsidRDefault="000846ED" w:rsidP="0010186E">
            <w:pPr>
              <w:pStyle w:val="110-TextTabelle9pt"/>
              <w:rPr>
                <w:color w:val="00B0F0"/>
              </w:rPr>
            </w:pPr>
            <w:r w:rsidRPr="002A6166">
              <w:rPr>
                <w:color w:val="00B0F0"/>
              </w:rPr>
              <w:t>Alle</w:t>
            </w:r>
          </w:p>
        </w:tc>
        <w:tc>
          <w:tcPr>
            <w:tcW w:w="3118" w:type="dxa"/>
          </w:tcPr>
          <w:p w14:paraId="490F0710" w14:textId="77777777" w:rsidR="00132DD6" w:rsidRPr="002A6166" w:rsidRDefault="000846ED" w:rsidP="0010186E">
            <w:pPr>
              <w:pStyle w:val="110-TextTabelle9pt"/>
              <w:rPr>
                <w:color w:val="00B0F0"/>
              </w:rPr>
            </w:pPr>
            <w:r w:rsidRPr="002A6166">
              <w:rPr>
                <w:color w:val="00B0F0"/>
              </w:rPr>
              <w:t>Neuerstellung</w:t>
            </w:r>
          </w:p>
        </w:tc>
        <w:tc>
          <w:tcPr>
            <w:tcW w:w="3119" w:type="dxa"/>
          </w:tcPr>
          <w:p w14:paraId="608EC960" w14:textId="77777777" w:rsidR="00132DD6" w:rsidRDefault="00132DD6" w:rsidP="0010186E">
            <w:pPr>
              <w:pStyle w:val="110-TextTabelle9pt"/>
            </w:pPr>
          </w:p>
        </w:tc>
      </w:tr>
    </w:tbl>
    <w:p w14:paraId="347AECDB" w14:textId="77777777" w:rsidR="00132DD6" w:rsidRDefault="00132DD6" w:rsidP="002A7792">
      <w:pPr>
        <w:pStyle w:val="100-TextStandard10pt"/>
      </w:pPr>
    </w:p>
    <w:p w14:paraId="6ADD556A" w14:textId="77777777" w:rsidR="000846ED" w:rsidRDefault="000846ED" w:rsidP="000846ED">
      <w:pPr>
        <w:pStyle w:val="102-TextStandard10ptfett"/>
      </w:pPr>
      <w:r>
        <w:t>Assoziierte Dokumente</w:t>
      </w:r>
    </w:p>
    <w:tbl>
      <w:tblPr>
        <w:tblStyle w:val="ExcoTabelleEinfach"/>
        <w:tblW w:w="8789" w:type="dxa"/>
        <w:tblLook w:val="04A0" w:firstRow="1" w:lastRow="0" w:firstColumn="1" w:lastColumn="0" w:noHBand="0" w:noVBand="1"/>
      </w:tblPr>
      <w:tblGrid>
        <w:gridCol w:w="2552"/>
        <w:gridCol w:w="6237"/>
      </w:tblGrid>
      <w:tr w:rsidR="000846ED" w:rsidRPr="002A7792" w14:paraId="4ED47FAB" w14:textId="77777777" w:rsidTr="00CB4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52" w:type="dxa"/>
          </w:tcPr>
          <w:p w14:paraId="4822A4C4" w14:textId="77777777" w:rsidR="000846ED" w:rsidRPr="002A7792" w:rsidRDefault="00841977" w:rsidP="00BD52C0">
            <w:pPr>
              <w:pStyle w:val="112-TextTabelle9ptfett"/>
              <w:rPr>
                <w:rStyle w:val="950-Farbeweifett"/>
              </w:rPr>
            </w:pPr>
            <w:proofErr w:type="spellStart"/>
            <w:r>
              <w:rPr>
                <w:rStyle w:val="950-Farbeweifett"/>
              </w:rPr>
              <w:t>Ref</w:t>
            </w:r>
            <w:proofErr w:type="spellEnd"/>
            <w:r>
              <w:rPr>
                <w:rStyle w:val="950-Farbeweifett"/>
              </w:rPr>
              <w:t xml:space="preserve">. </w:t>
            </w:r>
          </w:p>
        </w:tc>
        <w:tc>
          <w:tcPr>
            <w:tcW w:w="6237" w:type="dxa"/>
          </w:tcPr>
          <w:p w14:paraId="7417C459" w14:textId="77777777" w:rsidR="000846ED" w:rsidRPr="00F555E5" w:rsidRDefault="00BD52C0" w:rsidP="005A68E2">
            <w:pPr>
              <w:rPr>
                <w:rStyle w:val="950-Farbeweifett"/>
                <w:rFonts w:cs="Arial"/>
                <w:b w:val="0"/>
                <w:sz w:val="18"/>
                <w:lang w:eastAsia="en-US"/>
              </w:rPr>
            </w:pPr>
            <w:r w:rsidRPr="00F555E5">
              <w:rPr>
                <w:rStyle w:val="950-Farbeweifett"/>
                <w:rFonts w:cs="Arial"/>
                <w:b w:val="0"/>
                <w:sz w:val="18"/>
                <w:lang w:eastAsia="en-US"/>
              </w:rPr>
              <w:t>Titel</w:t>
            </w:r>
          </w:p>
        </w:tc>
      </w:tr>
      <w:tr w:rsidR="000846ED" w14:paraId="05CD5EA9" w14:textId="77777777" w:rsidTr="00CB4B28">
        <w:tc>
          <w:tcPr>
            <w:tcW w:w="2552" w:type="dxa"/>
          </w:tcPr>
          <w:p w14:paraId="4932AE58" w14:textId="404C1A62" w:rsidR="000846ED" w:rsidRPr="003D69BB" w:rsidRDefault="003D69BB" w:rsidP="007E071A">
            <w:pPr>
              <w:pStyle w:val="110-TextTabelle9pt"/>
              <w:numPr>
                <w:ilvl w:val="0"/>
                <w:numId w:val="34"/>
              </w:numPr>
              <w:rPr>
                <w:highlight w:val="cyan"/>
              </w:rPr>
            </w:pPr>
            <w:bookmarkStart w:id="0" w:name="_Ref156816685"/>
            <w:r w:rsidRPr="003D69BB">
              <w:rPr>
                <w:highlight w:val="cyan"/>
              </w:rPr>
              <w:t>QM-PB-</w:t>
            </w:r>
            <w:bookmarkEnd w:id="0"/>
            <w:r w:rsidR="00662A40">
              <w:rPr>
                <w:highlight w:val="cyan"/>
              </w:rPr>
              <w:t>XXX</w:t>
            </w:r>
          </w:p>
        </w:tc>
        <w:tc>
          <w:tcPr>
            <w:tcW w:w="6237" w:type="dxa"/>
          </w:tcPr>
          <w:p w14:paraId="38573D09" w14:textId="77777777" w:rsidR="000846ED" w:rsidRPr="003D69BB" w:rsidRDefault="003D69BB" w:rsidP="00F555E5">
            <w:pPr>
              <w:pStyle w:val="110-TextTabelle9pt"/>
              <w:rPr>
                <w:highlight w:val="cyan"/>
              </w:rPr>
            </w:pPr>
            <w:r w:rsidRPr="003D69BB">
              <w:rPr>
                <w:highlight w:val="cyan"/>
              </w:rPr>
              <w:t>Das ist nur ein Beispiel und muss gelöscht werden.</w:t>
            </w:r>
          </w:p>
        </w:tc>
      </w:tr>
    </w:tbl>
    <w:p w14:paraId="32B52B73" w14:textId="77777777" w:rsidR="00CB4B28" w:rsidRDefault="00CB4B28" w:rsidP="002A7792">
      <w:pPr>
        <w:pStyle w:val="100-TextStandard10pt"/>
      </w:pPr>
    </w:p>
    <w:p w14:paraId="6B509B23" w14:textId="77777777" w:rsidR="00995B64" w:rsidRDefault="00995B64" w:rsidP="00B12F49">
      <w:pPr>
        <w:pStyle w:val="100-TextStandard10pt"/>
      </w:pPr>
      <w:r>
        <w:br w:type="page"/>
      </w:r>
    </w:p>
    <w:p w14:paraId="0E5C8F0B" w14:textId="77777777" w:rsidR="006E3D66" w:rsidRPr="006E3D66" w:rsidRDefault="006E3D66" w:rsidP="006E3D66">
      <w:pPr>
        <w:pStyle w:val="895-TitelseiteVersion"/>
      </w:pPr>
      <w:r>
        <w:lastRenderedPageBreak/>
        <w:t>Inhalt</w:t>
      </w:r>
    </w:p>
    <w:p w14:paraId="1D226C76" w14:textId="7B7964B4" w:rsidR="001F2B28" w:rsidRDefault="00995B64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"1-4" \h \z \t "200 - Überschrift Nummer #1;1;202 - Überschrift Nummer #1.1;2;204 - Überschrift Nummer #1.1.1;3;206 - Überschrift Nummer #1.1.1.1;4;210 - Überschrift ohne Nr #1;1;212 - Überschrift ohne Nr #1.1;2;207 - Überschrift Nummer #1.1.1.1 Umbruch;4" </w:instrText>
      </w:r>
      <w:r>
        <w:fldChar w:fldCharType="separate"/>
      </w:r>
      <w:hyperlink w:anchor="_Toc232503291" w:history="1">
        <w:r w:rsidR="001F2B28" w:rsidRPr="00AE3D5E">
          <w:rPr>
            <w:rStyle w:val="Hyperlink"/>
            <w:noProof/>
          </w:rPr>
          <w:t>1</w:t>
        </w:r>
        <w:r w:rsidR="001F2B28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1F2B28" w:rsidRPr="00AE3D5E">
          <w:rPr>
            <w:rStyle w:val="Hyperlink"/>
            <w:noProof/>
          </w:rPr>
          <w:t>Prdoduktbeschreibung und Spezifikation, einschließlich Varianten und Zubehör</w:t>
        </w:r>
        <w:r w:rsidR="001F2B28">
          <w:rPr>
            <w:noProof/>
            <w:webHidden/>
          </w:rPr>
          <w:tab/>
        </w:r>
        <w:r w:rsidR="001F2B28">
          <w:rPr>
            <w:noProof/>
            <w:webHidden/>
          </w:rPr>
          <w:fldChar w:fldCharType="begin"/>
        </w:r>
        <w:r w:rsidR="001F2B28">
          <w:rPr>
            <w:noProof/>
            <w:webHidden/>
          </w:rPr>
          <w:instrText xml:space="preserve"> PAGEREF _Toc232503291 \h </w:instrText>
        </w:r>
        <w:r w:rsidR="001F2B28">
          <w:rPr>
            <w:noProof/>
            <w:webHidden/>
          </w:rPr>
        </w:r>
        <w:r w:rsidR="001F2B28">
          <w:rPr>
            <w:noProof/>
            <w:webHidden/>
          </w:rPr>
          <w:fldChar w:fldCharType="separate"/>
        </w:r>
        <w:r w:rsidR="001F2B28">
          <w:rPr>
            <w:noProof/>
            <w:webHidden/>
          </w:rPr>
          <w:t>6</w:t>
        </w:r>
        <w:r w:rsidR="001F2B28">
          <w:rPr>
            <w:noProof/>
            <w:webHidden/>
          </w:rPr>
          <w:fldChar w:fldCharType="end"/>
        </w:r>
      </w:hyperlink>
    </w:p>
    <w:p w14:paraId="4CA7B1AD" w14:textId="147AB547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292" w:history="1">
        <w:r w:rsidRPr="00AE3D5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Produktbeschreibung und Spezifikation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580646" w14:textId="20AE5E27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293" w:history="1">
        <w:r w:rsidRPr="00AE3D5E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Produkt- oder Handelsname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F58FC2" w14:textId="3CA5E101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294" w:history="1">
        <w:r w:rsidRPr="00AE3D5E">
          <w:rPr>
            <w:rStyle w:val="Hyperlink"/>
            <w:noProof/>
          </w:rPr>
          <w:t>1.1.2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 xml:space="preserve">Produktfamilie und Produktzuordnung </w:t>
        </w:r>
        <w:r w:rsidRPr="00AE3D5E">
          <w:rPr>
            <w:rStyle w:val="Hyperlink"/>
            <w:i/>
            <w:noProof/>
          </w:rPr>
          <w:t>(Begründung IVD-Eigenschaft, Klasse-A-Begründung, Klasse-A-steril-Begründung)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98E7A2" w14:textId="4FFD5303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295" w:history="1">
        <w:r w:rsidRPr="00AE3D5E">
          <w:rPr>
            <w:rStyle w:val="Hyperlink"/>
            <w:noProof/>
          </w:rPr>
          <w:t>1.1.3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Zweckbestimmung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FB09BF" w14:textId="2A65F888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296" w:history="1">
        <w:r w:rsidRPr="00AE3D5E">
          <w:rPr>
            <w:rStyle w:val="Hyperlink"/>
            <w:noProof/>
          </w:rPr>
          <w:t>1.1.4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Beschreibung Funktionsprinzips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B19A55" w14:textId="7A5B1FDF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297" w:history="1">
        <w:r w:rsidRPr="00AE3D5E">
          <w:rPr>
            <w:rStyle w:val="Hyperlink"/>
            <w:noProof/>
          </w:rPr>
          <w:t>1.1.5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 xml:space="preserve">Einstufung und Klassifizierung </w:t>
        </w:r>
        <w:r w:rsidRPr="00AE3D5E">
          <w:rPr>
            <w:rStyle w:val="Hyperlink"/>
            <w:i/>
            <w:noProof/>
          </w:rPr>
          <w:t>(Begründung IVD-Eigenschaft, Klasse-A-Begründung, Klasse-A-steril-Begründung)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7AA6B0" w14:textId="57DD7EBE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298" w:history="1">
        <w:r w:rsidRPr="00AE3D5E">
          <w:rPr>
            <w:rStyle w:val="Hyperlink"/>
            <w:noProof/>
          </w:rPr>
          <w:t>1.1.6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Beschreibung der Komponenten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5998C9" w14:textId="2269EF84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299" w:history="1">
        <w:r w:rsidRPr="00AE3D5E">
          <w:rPr>
            <w:rStyle w:val="Hyperlink"/>
            <w:noProof/>
          </w:rPr>
          <w:t>1.1.7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Varianten / Konfigurationen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47319B" w14:textId="57BC963D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00" w:history="1">
        <w:r w:rsidRPr="00AE3D5E">
          <w:rPr>
            <w:rStyle w:val="Hyperlink"/>
            <w:noProof/>
          </w:rPr>
          <w:t>1.1.8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Zubehör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46F84C" w14:textId="3F2EAAEC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01" w:history="1">
        <w:r w:rsidRPr="00AE3D5E">
          <w:rPr>
            <w:rStyle w:val="Hyperlink"/>
            <w:noProof/>
          </w:rPr>
          <w:t>1.1.9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 xml:space="preserve">Steriler Lieferzustand </w:t>
        </w:r>
        <w:r w:rsidRPr="00AE3D5E">
          <w:rPr>
            <w:rStyle w:val="Hyperlink"/>
            <w:i/>
            <w:noProof/>
          </w:rPr>
          <w:t>(EO-Sterilisation, SAL, Verpackung, Haltbarkeit)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B07884" w14:textId="0597F4E0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02" w:history="1">
        <w:r w:rsidRPr="00AE3D5E">
          <w:rPr>
            <w:rStyle w:val="Hyperlink"/>
            <w:noProof/>
          </w:rPr>
          <w:t>1.1.10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Nicht vorgesehene Anwendung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0C3200" w14:textId="79C8B661" w:rsidR="001F2B28" w:rsidRDefault="001F2B28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03" w:history="1">
        <w:r w:rsidRPr="00AE3D5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Vom Hersteller zu liefernde Informationen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E6FFDF" w14:textId="212A2EA5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04" w:history="1">
        <w:r w:rsidRPr="00AE3D5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Kennzeichnung / Label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F2C7A2" w14:textId="09084E3E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05" w:history="1">
        <w:r w:rsidRPr="00AE3D5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UDI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E15F7B" w14:textId="1EE80C0C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06" w:history="1">
        <w:r w:rsidRPr="00AE3D5E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Gebrauchsanweisung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18AC0D" w14:textId="22A2AC86" w:rsidR="001F2B28" w:rsidRDefault="001F2B28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07" w:history="1">
        <w:r w:rsidRPr="00AE3D5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Informationen zu Auslegung und Herstellung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8D5BAB" w14:textId="75548230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08" w:history="1">
        <w:r w:rsidRPr="00AE3D5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Informationen zur Auslegung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028D02" w14:textId="709135B5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09" w:history="1">
        <w:r w:rsidRPr="00AE3D5E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Entwicklungsakte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E8500E" w14:textId="0B942A95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10" w:history="1">
        <w:r w:rsidRPr="00AE3D5E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Liste angewendter Normen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540A1E" w14:textId="7C7A973E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11" w:history="1">
        <w:r w:rsidRPr="00AE3D5E">
          <w:rPr>
            <w:rStyle w:val="Hyperlink"/>
            <w:noProof/>
          </w:rPr>
          <w:t>3.1.3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Produktspezifische Entwicklungs- und Änderungsverfahren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15035C" w14:textId="25BD1BFB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12" w:history="1">
        <w:r w:rsidRPr="00AE3D5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Informationen zur Herstellung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2E8776" w14:textId="59CFEFE2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13" w:history="1">
        <w:r w:rsidRPr="00AE3D5E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Beschreibung Herstellungsprozess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0F85B2" w14:textId="427677D2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14" w:history="1">
        <w:r w:rsidRPr="00AE3D5E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 xml:space="preserve">Fertigungsstätten </w:t>
        </w:r>
        <w:r w:rsidRPr="00AE3D5E">
          <w:rPr>
            <w:rStyle w:val="Hyperlink"/>
            <w:i/>
            <w:noProof/>
          </w:rPr>
          <w:t>(mit Angabe der Produktionsschritte)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8D09B" w14:textId="79253FF7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15" w:history="1">
        <w:r w:rsidRPr="00AE3D5E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Kritische Lieferanten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B7CD70" w14:textId="039E3DE5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16" w:history="1">
        <w:r w:rsidRPr="00AE3D5E">
          <w:rPr>
            <w:rStyle w:val="Hyperlink"/>
            <w:noProof/>
          </w:rPr>
          <w:t>3.2.4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 xml:space="preserve">Spezielle Prozesse und deren Validierung </w:t>
        </w:r>
        <w:r w:rsidRPr="00AE3D5E">
          <w:rPr>
            <w:rStyle w:val="Hyperlink"/>
            <w:i/>
            <w:noProof/>
          </w:rPr>
          <w:t>(Spritzguss, Bonding, Beschichtungen, EO-Sterilisation (Verweis))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50F05D" w14:textId="21567F19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17" w:history="1">
        <w:r w:rsidRPr="00AE3D5E">
          <w:rPr>
            <w:rStyle w:val="Hyperlink"/>
            <w:noProof/>
          </w:rPr>
          <w:t>3.2.5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Angaben zu kontrollierten Umgebungsbedingungen unter denen gewisse Herstellungsschritte stattfinden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222634" w14:textId="2F9C881B" w:rsidR="001F2B28" w:rsidRDefault="001F2B28">
      <w:pPr>
        <w:pStyle w:val="Verzeichnis3"/>
        <w:rPr>
          <w:rFonts w:asciiTheme="minorHAnsi" w:eastAsiaTheme="minorEastAsia" w:hAnsiTheme="minorHAnsi" w:cstheme="minorBidi"/>
          <w:bCs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18" w:history="1">
        <w:r w:rsidRPr="00AE3D5E">
          <w:rPr>
            <w:rStyle w:val="Hyperlink"/>
            <w:noProof/>
          </w:rPr>
          <w:t>3.2.6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Ausgelagerte Prozesse, Unterlieferanten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2093FF" w14:textId="5CD7C800" w:rsidR="001F2B28" w:rsidRDefault="001F2B28">
      <w:pPr>
        <w:pStyle w:val="Verzeichnis4"/>
        <w:tabs>
          <w:tab w:val="left" w:pos="2213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19" w:history="1">
        <w:r w:rsidRPr="00AE3D5E">
          <w:rPr>
            <w:rStyle w:val="Hyperlink"/>
            <w:noProof/>
          </w:rPr>
          <w:t>3.2.6.1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Übersicht über ausgelagerte Prozesse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DA8843" w14:textId="461BA482" w:rsidR="001F2B28" w:rsidRDefault="001F2B28">
      <w:pPr>
        <w:pStyle w:val="Verzeichnis4"/>
        <w:tabs>
          <w:tab w:val="left" w:pos="2213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20" w:history="1">
        <w:r w:rsidRPr="00AE3D5E">
          <w:rPr>
            <w:rStyle w:val="Hyperlink"/>
            <w:noProof/>
          </w:rPr>
          <w:t>3.2.6.2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 xml:space="preserve">Qualifikationsnachweise der Unterauftragnehmer </w:t>
        </w:r>
        <w:r w:rsidRPr="00AE3D5E">
          <w:rPr>
            <w:rStyle w:val="Hyperlink"/>
            <w:i/>
            <w:iCs/>
            <w:noProof/>
          </w:rPr>
          <w:t>(Zertifikate, Akkreditierungsnachweise)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AA3818" w14:textId="0F73C289" w:rsidR="001F2B28" w:rsidRDefault="001F2B28">
      <w:pPr>
        <w:pStyle w:val="Verzeichnis4"/>
        <w:tabs>
          <w:tab w:val="left" w:pos="2213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21" w:history="1">
        <w:r w:rsidRPr="00AE3D5E">
          <w:rPr>
            <w:rStyle w:val="Hyperlink"/>
            <w:noProof/>
          </w:rPr>
          <w:t>3.2.6.3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Qualitätssicherungsvereinbarungen (QSV)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36F50A" w14:textId="3CCB4F41" w:rsidR="001F2B28" w:rsidRDefault="001F2B28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22" w:history="1">
        <w:r w:rsidRPr="00AE3D5E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Grundlegende Sicherheits- und Leistungsanforderungen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637872" w14:textId="13662DAB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23" w:history="1">
        <w:r w:rsidRPr="00AE3D5E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 xml:space="preserve">GSPR-Matrix </w:t>
        </w:r>
        <w:r w:rsidRPr="00AE3D5E">
          <w:rPr>
            <w:rStyle w:val="Hyperlink"/>
            <w:i/>
            <w:iCs/>
            <w:noProof/>
          </w:rPr>
          <w:t>(Grundlegende Sicherheits- und Leistungsanforderungen nach Anhang I IVDR)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1071F9" w14:textId="67190CA3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24" w:history="1">
        <w:r w:rsidRPr="00AE3D5E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Normenliste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F13F04" w14:textId="698C8980" w:rsidR="001F2B28" w:rsidRDefault="001F2B28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25" w:history="1">
        <w:r w:rsidRPr="00AE3D5E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Risikomanagement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0B42F7" w14:textId="0FE7A315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26" w:history="1">
        <w:r w:rsidRPr="00AE3D5E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Risikomanagementplan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14AE48" w14:textId="6586E144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27" w:history="1">
        <w:r w:rsidRPr="00AE3D5E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Risikoanalyse / FMEA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EF4F8" w14:textId="0A6FB51C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28" w:history="1">
        <w:r w:rsidRPr="00AE3D5E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Risikomangementbericht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B8AED4" w14:textId="25C2CC50" w:rsidR="001F2B28" w:rsidRDefault="001F2B28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29" w:history="1">
        <w:r w:rsidRPr="00AE3D5E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Verifizierung und Validierung des Produktes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17C1AC" w14:textId="4840565F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30" w:history="1">
        <w:r w:rsidRPr="00AE3D5E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Verifizierungsplan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6DC856" w14:textId="5FF432CF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31" w:history="1">
        <w:r w:rsidRPr="00AE3D5E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Design Verifizierung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AB77D1" w14:textId="6F35A2D5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32" w:history="1">
        <w:r w:rsidRPr="00AE3D5E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Verpackungsvalidierung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2047F8" w14:textId="68A5E992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33" w:history="1">
        <w:r w:rsidRPr="00AE3D5E">
          <w:rPr>
            <w:rStyle w:val="Hyperlink"/>
            <w:noProof/>
          </w:rPr>
          <w:t>6.4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Biologische Sicherheit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75D406" w14:textId="1E4EF9CA" w:rsidR="001F2B28" w:rsidRDefault="001F2B28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34" w:history="1">
        <w:r w:rsidRPr="00AE3D5E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Sterilisationsakte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53EFB3" w14:textId="3E6D0032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35" w:history="1">
        <w:r w:rsidRPr="00AE3D5E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Sterilisationsverfahren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1F9A3E" w14:textId="6FB796D5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36" w:history="1">
        <w:r w:rsidRPr="00AE3D5E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Sterilisationsvalidierung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6D0BCC" w14:textId="4BBB7E9B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37" w:history="1">
        <w:r w:rsidRPr="00AE3D5E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Bioburden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6A71B1" w14:textId="3730AC2A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38" w:history="1">
        <w:r w:rsidRPr="00AE3D5E">
          <w:rPr>
            <w:rStyle w:val="Hyperlink"/>
            <w:noProof/>
          </w:rPr>
          <w:t>7.4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Sterility Assurance Level (SAL)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98724E" w14:textId="62317CAE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39" w:history="1">
        <w:r w:rsidRPr="00AE3D5E">
          <w:rPr>
            <w:rStyle w:val="Hyperlink"/>
            <w:noProof/>
          </w:rPr>
          <w:t>7.5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EO-Rückstände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6626D3" w14:textId="696D43DA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40" w:history="1">
        <w:r w:rsidRPr="00AE3D5E">
          <w:rPr>
            <w:rStyle w:val="Hyperlink"/>
            <w:iCs/>
            <w:noProof/>
          </w:rPr>
          <w:t>7.6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Verpackungsintegrität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EC5CAB" w14:textId="2D8CF4CD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41" w:history="1">
        <w:r w:rsidRPr="00AE3D5E">
          <w:rPr>
            <w:rStyle w:val="Hyperlink"/>
            <w:noProof/>
          </w:rPr>
          <w:t>7.7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Requalifizierung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ABFB2A" w14:textId="4F46454E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42" w:history="1">
        <w:r w:rsidRPr="00AE3D5E">
          <w:rPr>
            <w:rStyle w:val="Hyperlink"/>
            <w:noProof/>
          </w:rPr>
          <w:t>7.8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Prozessüberwachung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CF5B70" w14:textId="33E144A3" w:rsidR="001F2B28" w:rsidRDefault="001F2B28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43" w:history="1">
        <w:r w:rsidRPr="00AE3D5E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Leistungsbewertung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F3C814" w14:textId="47A354D8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44" w:history="1">
        <w:r w:rsidRPr="00AE3D5E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Performance Evaluation Plan (PEP)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4F92C9" w14:textId="308CFA94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45" w:history="1">
        <w:r w:rsidRPr="00AE3D5E">
          <w:rPr>
            <w:rStyle w:val="Hyperlink"/>
            <w:noProof/>
            <w:lang w:val="en-US"/>
          </w:rPr>
          <w:t>8.2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  <w:lang w:val="en-US"/>
          </w:rPr>
          <w:t xml:space="preserve">Performance Evaluation Report (PER) </w:t>
        </w:r>
        <w:r w:rsidRPr="00AE3D5E">
          <w:rPr>
            <w:rStyle w:val="Hyperlink"/>
            <w:i/>
            <w:iCs/>
            <w:noProof/>
            <w:lang w:val="en-US"/>
          </w:rPr>
          <w:t>(gemäß Anhang XIII IVDR)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BF1C0A" w14:textId="63FE9769" w:rsidR="001F2B28" w:rsidRDefault="001F2B28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46" w:history="1">
        <w:r w:rsidRPr="00AE3D5E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Überwachung nach dem Inverkehrbingen (PMS)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A35823" w14:textId="544BC2A2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47" w:history="1">
        <w:r w:rsidRPr="00AE3D5E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PMS-Plan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7932DE" w14:textId="552D9494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48" w:history="1">
        <w:r w:rsidRPr="00AE3D5E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PMS-Bericht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A16E07" w14:textId="1BC9D86F" w:rsidR="001F2B28" w:rsidRDefault="001F2B28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49" w:history="1">
        <w:r w:rsidRPr="00AE3D5E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Konformitätsbewertung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06D44A" w14:textId="4E4FB88A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50" w:history="1">
        <w:r w:rsidRPr="00AE3D5E">
          <w:rPr>
            <w:rStyle w:val="Hyperlink"/>
            <w:noProof/>
          </w:rPr>
          <w:t>10.1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Erklärung zur Klasse A steril Einstufung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0AFB3D" w14:textId="10E2193C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51" w:history="1">
        <w:r w:rsidRPr="00AE3D5E">
          <w:rPr>
            <w:rStyle w:val="Hyperlink"/>
            <w:noProof/>
          </w:rPr>
          <w:t>10.2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 xml:space="preserve">Beteiligung der Benannten Stelle </w:t>
        </w:r>
        <w:r w:rsidRPr="00AE3D5E">
          <w:rPr>
            <w:rStyle w:val="Hyperlink"/>
            <w:i/>
            <w:iCs/>
            <w:noProof/>
          </w:rPr>
          <w:t>(Nur für die Aspekte der Sterilität relevant)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5543A1" w14:textId="7FD4761D" w:rsidR="001F2B28" w:rsidRDefault="001F2B28">
      <w:pPr>
        <w:pStyle w:val="Verzeichnis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52" w:history="1">
        <w:r w:rsidRPr="00AE3D5E">
          <w:rPr>
            <w:rStyle w:val="Hyperlink"/>
            <w:noProof/>
          </w:rPr>
          <w:t>10.3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EU-Konformitätserklärung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10439D" w14:textId="4788B5FE" w:rsidR="001F2B28" w:rsidRDefault="001F2B28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32503353" w:history="1">
        <w:r w:rsidRPr="00AE3D5E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AE3D5E">
          <w:rPr>
            <w:rStyle w:val="Hyperlink"/>
            <w:noProof/>
          </w:rPr>
          <w:t>Anhänge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469C54" w14:textId="76FECCDA" w:rsidR="007C0D29" w:rsidRPr="00AA19D9" w:rsidRDefault="00995B64" w:rsidP="00AA19D9">
      <w:pPr>
        <w:pStyle w:val="100-TextStandard10pt"/>
        <w:rPr>
          <w:rStyle w:val="100-TextStandard10ptZchn"/>
          <w:szCs w:val="20"/>
        </w:rPr>
      </w:pPr>
      <w:r>
        <w:fldChar w:fldCharType="end"/>
      </w:r>
    </w:p>
    <w:p w14:paraId="0BE7F8D8" w14:textId="77777777" w:rsidR="00413752" w:rsidRDefault="00413752" w:rsidP="006E3D66">
      <w:pPr>
        <w:pStyle w:val="895-TitelseiteVersion"/>
      </w:pPr>
      <w:r>
        <w:t>Abbildungsverzeichnis</w:t>
      </w:r>
    </w:p>
    <w:p w14:paraId="1545FFBF" w14:textId="47F3D860" w:rsidR="00A55102" w:rsidRDefault="00413752">
      <w:pPr>
        <w:pStyle w:val="Abbildungsverzeichnis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 w:rsidRPr="007C0D29">
        <w:rPr>
          <w:szCs w:val="20"/>
        </w:rPr>
        <w:fldChar w:fldCharType="begin"/>
      </w:r>
      <w:r w:rsidRPr="007C0D29">
        <w:rPr>
          <w:szCs w:val="20"/>
        </w:rPr>
        <w:instrText xml:space="preserve"> TOC \h \z \c "Abbildung" </w:instrText>
      </w:r>
      <w:r w:rsidRPr="007C0D29">
        <w:rPr>
          <w:szCs w:val="20"/>
        </w:rPr>
        <w:fldChar w:fldCharType="separate"/>
      </w:r>
      <w:hyperlink w:anchor="_Toc232503855" w:history="1">
        <w:r w:rsidR="00A55102" w:rsidRPr="00525148">
          <w:rPr>
            <w:rStyle w:val="Hyperlink"/>
            <w:noProof/>
          </w:rPr>
          <w:t>Abbildung 1: Platzhalter</w:t>
        </w:r>
        <w:r w:rsidR="00A55102">
          <w:rPr>
            <w:noProof/>
            <w:webHidden/>
          </w:rPr>
          <w:tab/>
        </w:r>
        <w:r w:rsidR="00A55102">
          <w:rPr>
            <w:noProof/>
            <w:webHidden/>
          </w:rPr>
          <w:fldChar w:fldCharType="begin"/>
        </w:r>
        <w:r w:rsidR="00A55102">
          <w:rPr>
            <w:noProof/>
            <w:webHidden/>
          </w:rPr>
          <w:instrText xml:space="preserve"> PAGEREF _Toc232503855 \h </w:instrText>
        </w:r>
        <w:r w:rsidR="00A55102">
          <w:rPr>
            <w:noProof/>
            <w:webHidden/>
          </w:rPr>
        </w:r>
        <w:r w:rsidR="00A55102">
          <w:rPr>
            <w:noProof/>
            <w:webHidden/>
          </w:rPr>
          <w:fldChar w:fldCharType="separate"/>
        </w:r>
        <w:r w:rsidR="00A55102">
          <w:rPr>
            <w:noProof/>
            <w:webHidden/>
          </w:rPr>
          <w:t>8</w:t>
        </w:r>
        <w:r w:rsidR="00A55102">
          <w:rPr>
            <w:noProof/>
            <w:webHidden/>
          </w:rPr>
          <w:fldChar w:fldCharType="end"/>
        </w:r>
      </w:hyperlink>
    </w:p>
    <w:p w14:paraId="4C86EF26" w14:textId="3970FE7B" w:rsidR="007C0D29" w:rsidRPr="007C0D29" w:rsidRDefault="00413752" w:rsidP="00AA19D9">
      <w:pPr>
        <w:pStyle w:val="100-TextStandard10pt"/>
        <w:rPr>
          <w:rStyle w:val="100-TextStandard10ptZchn"/>
          <w:szCs w:val="20"/>
        </w:rPr>
      </w:pPr>
      <w:r w:rsidRPr="007C0D29">
        <w:fldChar w:fldCharType="end"/>
      </w:r>
    </w:p>
    <w:p w14:paraId="6F916143" w14:textId="77777777" w:rsidR="000846ED" w:rsidRDefault="006E3D66" w:rsidP="006E3D66">
      <w:pPr>
        <w:pStyle w:val="895-TitelseiteVersion"/>
      </w:pPr>
      <w:r>
        <w:t>Tabellenverzeichnis</w:t>
      </w:r>
    </w:p>
    <w:p w14:paraId="374D4D16" w14:textId="77777777" w:rsidR="00935D85" w:rsidRDefault="00034034">
      <w:pPr>
        <w:pStyle w:val="Abbildungsverzeichnis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40185066" w:history="1">
        <w:r w:rsidR="00935D85" w:rsidRPr="00406E44">
          <w:rPr>
            <w:rStyle w:val="Hyperlink"/>
            <w:noProof/>
          </w:rPr>
          <w:t>Tabelle 1: Verbindliche Begriffübersetzungen</w:t>
        </w:r>
        <w:r w:rsidR="00935D85">
          <w:rPr>
            <w:noProof/>
            <w:webHidden/>
          </w:rPr>
          <w:tab/>
        </w:r>
        <w:r w:rsidR="00935D85">
          <w:rPr>
            <w:noProof/>
            <w:webHidden/>
          </w:rPr>
          <w:fldChar w:fldCharType="begin"/>
        </w:r>
        <w:r w:rsidR="00935D85">
          <w:rPr>
            <w:noProof/>
            <w:webHidden/>
          </w:rPr>
          <w:instrText xml:space="preserve"> PAGEREF _Toc40185066 \h </w:instrText>
        </w:r>
        <w:r w:rsidR="00935D85">
          <w:rPr>
            <w:noProof/>
            <w:webHidden/>
          </w:rPr>
        </w:r>
        <w:r w:rsidR="00935D85">
          <w:rPr>
            <w:noProof/>
            <w:webHidden/>
          </w:rPr>
          <w:fldChar w:fldCharType="separate"/>
        </w:r>
        <w:r w:rsidR="00935D85">
          <w:rPr>
            <w:noProof/>
            <w:webHidden/>
          </w:rPr>
          <w:t>6</w:t>
        </w:r>
        <w:r w:rsidR="00935D85">
          <w:rPr>
            <w:noProof/>
            <w:webHidden/>
          </w:rPr>
          <w:fldChar w:fldCharType="end"/>
        </w:r>
      </w:hyperlink>
    </w:p>
    <w:p w14:paraId="2B9327AD" w14:textId="77777777" w:rsidR="00935D85" w:rsidRDefault="00935D85">
      <w:pPr>
        <w:pStyle w:val="Abbildungsverzeichnis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0185067" w:history="1">
        <w:r w:rsidRPr="00406E44">
          <w:rPr>
            <w:rStyle w:val="Hyperlink"/>
            <w:noProof/>
          </w:rPr>
          <w:t>Tabelle 2: 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_Toc40185067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65D3CA" w14:textId="77777777" w:rsidR="006E3D66" w:rsidRDefault="00034034" w:rsidP="002A7792">
      <w:pPr>
        <w:pStyle w:val="100-TextStandard10pt"/>
      </w:pPr>
      <w:r>
        <w:fldChar w:fldCharType="end"/>
      </w:r>
    </w:p>
    <w:p w14:paraId="287AD236" w14:textId="77777777" w:rsidR="00995B64" w:rsidRDefault="00995B64" w:rsidP="00B12F49">
      <w:pPr>
        <w:pStyle w:val="100-TextStandard10pt"/>
      </w:pPr>
      <w:r>
        <w:br w:type="page"/>
      </w:r>
    </w:p>
    <w:p w14:paraId="0ADF35B1" w14:textId="3DD5F628" w:rsidR="00995B64" w:rsidRDefault="00C76E29" w:rsidP="00804B80">
      <w:pPr>
        <w:pStyle w:val="200-berschriftNummer1"/>
      </w:pPr>
      <w:bookmarkStart w:id="1" w:name="_Toc232503291"/>
      <w:proofErr w:type="spellStart"/>
      <w:r>
        <w:lastRenderedPageBreak/>
        <w:t>Prdoduktbeschreibung</w:t>
      </w:r>
      <w:proofErr w:type="spellEnd"/>
      <w:r w:rsidR="00765597">
        <w:t xml:space="preserve"> und Spezifikation, einschließlich Varianten und Zubehör</w:t>
      </w:r>
      <w:bookmarkEnd w:id="1"/>
    </w:p>
    <w:p w14:paraId="7F2E31D3" w14:textId="3B22DAFF" w:rsidR="00995B64" w:rsidRDefault="00213DBF" w:rsidP="00995B64">
      <w:pPr>
        <w:pStyle w:val="202-berschriftNummer11"/>
      </w:pPr>
      <w:bookmarkStart w:id="2" w:name="_Toc232503292"/>
      <w:r>
        <w:t>Produktbeschreibung und Spezifikation</w:t>
      </w:r>
      <w:bookmarkEnd w:id="2"/>
    </w:p>
    <w:p w14:paraId="1A1D00A8" w14:textId="77777777" w:rsidR="0098143C" w:rsidRDefault="0098143C" w:rsidP="0098143C">
      <w:pPr>
        <w:pStyle w:val="204-berschriftNummer111"/>
      </w:pPr>
      <w:bookmarkStart w:id="3" w:name="_Toc232503293"/>
      <w:r>
        <w:t>Produkt- oder Handelsname</w:t>
      </w:r>
      <w:bookmarkEnd w:id="3"/>
    </w:p>
    <w:p w14:paraId="0DFDB807" w14:textId="3315D011" w:rsidR="007E1C21" w:rsidRPr="00425DDD" w:rsidRDefault="00BA562C" w:rsidP="007E1C21">
      <w:pPr>
        <w:pStyle w:val="204-berschriftNummer111"/>
        <w:rPr>
          <w:color w:val="auto"/>
        </w:rPr>
      </w:pPr>
      <w:bookmarkStart w:id="4" w:name="_Toc232503294"/>
      <w:r w:rsidRPr="00425DDD">
        <w:rPr>
          <w:color w:val="auto"/>
        </w:rPr>
        <w:t>Produktfamilie und Produktzuordnung</w:t>
      </w:r>
      <w:r w:rsidR="00547FD9" w:rsidRPr="00425DDD">
        <w:rPr>
          <w:color w:val="auto"/>
        </w:rPr>
        <w:t xml:space="preserve"> </w:t>
      </w:r>
      <w:r w:rsidR="00547FD9" w:rsidRPr="00425DDD">
        <w:rPr>
          <w:b w:val="0"/>
          <w:bCs/>
          <w:i/>
          <w:iCs/>
          <w:color w:val="00B0F0"/>
        </w:rPr>
        <w:t>(</w:t>
      </w:r>
      <w:r w:rsidR="007E1C21" w:rsidRPr="00425DDD">
        <w:rPr>
          <w:b w:val="0"/>
          <w:bCs/>
          <w:i/>
          <w:iCs/>
          <w:color w:val="00B0F0"/>
        </w:rPr>
        <w:t>Begründung IVD-Eigenschaft, Klasse-A-Begründung, Klasse-A-steril-Begründung)</w:t>
      </w:r>
      <w:bookmarkEnd w:id="4"/>
    </w:p>
    <w:p w14:paraId="5D1E2A74" w14:textId="6FFE7DC9" w:rsidR="0098143C" w:rsidRDefault="0098143C" w:rsidP="00995B64">
      <w:pPr>
        <w:pStyle w:val="204-berschriftNummer111"/>
      </w:pPr>
      <w:bookmarkStart w:id="5" w:name="_Toc232503295"/>
      <w:r>
        <w:t>Zweckbestimmung</w:t>
      </w:r>
      <w:bookmarkEnd w:id="5"/>
    </w:p>
    <w:p w14:paraId="4570AF48" w14:textId="4DFB3F88" w:rsidR="00C876E8" w:rsidRDefault="000A4EC3" w:rsidP="00995B64">
      <w:pPr>
        <w:pStyle w:val="204-berschriftNummer111"/>
      </w:pPr>
      <w:bookmarkStart w:id="6" w:name="_Toc232503296"/>
      <w:r w:rsidRPr="000A4EC3">
        <w:t>Beschreibung Funktionsprinzip</w:t>
      </w:r>
      <w:r w:rsidR="002D4412">
        <w:t>s</w:t>
      </w:r>
      <w:bookmarkEnd w:id="6"/>
    </w:p>
    <w:p w14:paraId="51028C62" w14:textId="07C13F95" w:rsidR="00946DFC" w:rsidRDefault="00F64A98" w:rsidP="00995B64">
      <w:pPr>
        <w:pStyle w:val="204-berschriftNummer111"/>
      </w:pPr>
      <w:bookmarkStart w:id="7" w:name="_Toc232503297"/>
      <w:r>
        <w:t>Einstufung und Klassifizierung</w:t>
      </w:r>
      <w:r w:rsidR="00B73D53">
        <w:t xml:space="preserve"> </w:t>
      </w:r>
      <w:r w:rsidR="00B73D53">
        <w:rPr>
          <w:b w:val="0"/>
          <w:bCs/>
          <w:i/>
          <w:iCs/>
          <w:color w:val="00B0F0"/>
        </w:rPr>
        <w:t>(</w:t>
      </w:r>
      <w:r w:rsidR="00B73D53" w:rsidRPr="00B73D53">
        <w:rPr>
          <w:b w:val="0"/>
          <w:bCs/>
          <w:i/>
          <w:iCs/>
          <w:color w:val="00B0F0"/>
        </w:rPr>
        <w:t>Begründung IVD-Eigenschaft, Klasse-A-Begründung, Klasse-A-steril-Begründung</w:t>
      </w:r>
      <w:r w:rsidR="00B73D53">
        <w:rPr>
          <w:b w:val="0"/>
          <w:bCs/>
          <w:i/>
          <w:iCs/>
          <w:color w:val="00B0F0"/>
        </w:rPr>
        <w:t>)</w:t>
      </w:r>
      <w:bookmarkEnd w:id="7"/>
    </w:p>
    <w:p w14:paraId="3BECCEB7" w14:textId="353518BB" w:rsidR="00C876E8" w:rsidRDefault="000A4EC3" w:rsidP="00995B64">
      <w:pPr>
        <w:pStyle w:val="204-berschriftNummer111"/>
      </w:pPr>
      <w:bookmarkStart w:id="8" w:name="_Toc232503298"/>
      <w:r w:rsidRPr="000A4EC3">
        <w:t>Beschreibung der Komponenten</w:t>
      </w:r>
      <w:bookmarkEnd w:id="8"/>
    </w:p>
    <w:p w14:paraId="05F72968" w14:textId="0B97BAED" w:rsidR="00C876E8" w:rsidRDefault="00C2144F" w:rsidP="00995B64">
      <w:pPr>
        <w:pStyle w:val="204-berschriftNummer111"/>
      </w:pPr>
      <w:bookmarkStart w:id="9" w:name="_Toc232503299"/>
      <w:r w:rsidRPr="00C2144F">
        <w:t>Varianten</w:t>
      </w:r>
      <w:r w:rsidR="002D4412">
        <w:t xml:space="preserve"> / Konfigurationen</w:t>
      </w:r>
      <w:bookmarkEnd w:id="9"/>
    </w:p>
    <w:p w14:paraId="38C5B6D0" w14:textId="5E85769D" w:rsidR="00995B64" w:rsidRDefault="00C2144F" w:rsidP="00B12F49">
      <w:pPr>
        <w:pStyle w:val="204-berschriftNummer111"/>
      </w:pPr>
      <w:bookmarkStart w:id="10" w:name="_Toc232503300"/>
      <w:r>
        <w:t>Zubehör</w:t>
      </w:r>
      <w:bookmarkEnd w:id="10"/>
    </w:p>
    <w:p w14:paraId="48D73678" w14:textId="4C27ABE9" w:rsidR="009B1517" w:rsidRDefault="009B1517" w:rsidP="009B1517">
      <w:pPr>
        <w:pStyle w:val="204-berschriftNummer111"/>
      </w:pPr>
      <w:bookmarkStart w:id="11" w:name="_Toc232503301"/>
      <w:r>
        <w:t>Steriler Lieferzustand</w:t>
      </w:r>
      <w:r w:rsidR="00671996">
        <w:t xml:space="preserve"> </w:t>
      </w:r>
      <w:r w:rsidR="003136AF" w:rsidRPr="003136AF">
        <w:rPr>
          <w:b w:val="0"/>
          <w:bCs/>
          <w:i/>
          <w:iCs/>
          <w:color w:val="00B0F0"/>
        </w:rPr>
        <w:t>(EO-Sterilisation, SAL, Verpackung, Haltbarkeit)</w:t>
      </w:r>
      <w:bookmarkEnd w:id="11"/>
    </w:p>
    <w:p w14:paraId="214DE9E9" w14:textId="4AC4B71F" w:rsidR="00B638C4" w:rsidRDefault="00B638C4" w:rsidP="00B638C4">
      <w:pPr>
        <w:pStyle w:val="204-berschriftNummer111"/>
      </w:pPr>
      <w:bookmarkStart w:id="12" w:name="_Toc232503302"/>
      <w:r>
        <w:t>Nicht vorgesehene Anwendung</w:t>
      </w:r>
      <w:bookmarkEnd w:id="12"/>
    </w:p>
    <w:p w14:paraId="14030A3B" w14:textId="34964B3E" w:rsidR="00995B64" w:rsidRDefault="00F21E2F" w:rsidP="000053E1">
      <w:pPr>
        <w:pStyle w:val="200-berschriftNummer1"/>
      </w:pPr>
      <w:bookmarkStart w:id="13" w:name="_Toc232503303"/>
      <w:r>
        <w:t xml:space="preserve">Vom Hersteller </w:t>
      </w:r>
      <w:proofErr w:type="gramStart"/>
      <w:r>
        <w:t>zu liefernde Informationen</w:t>
      </w:r>
      <w:bookmarkEnd w:id="13"/>
      <w:proofErr w:type="gramEnd"/>
    </w:p>
    <w:p w14:paraId="347FD369" w14:textId="03772657" w:rsidR="00C87F23" w:rsidRDefault="000918F1" w:rsidP="00A372D7">
      <w:pPr>
        <w:pStyle w:val="202-berschriftNummer11"/>
      </w:pPr>
      <w:bookmarkStart w:id="14" w:name="_Toc232503304"/>
      <w:r>
        <w:t>Kennzeichnung / Label</w:t>
      </w:r>
      <w:bookmarkEnd w:id="14"/>
    </w:p>
    <w:p w14:paraId="613C9CFF" w14:textId="389C45FA" w:rsidR="00020EF6" w:rsidRPr="00020EF6" w:rsidRDefault="00020EF6" w:rsidP="00020EF6">
      <w:pPr>
        <w:pStyle w:val="202-berschriftNummer11"/>
      </w:pPr>
      <w:bookmarkStart w:id="15" w:name="_Toc232503305"/>
      <w:r>
        <w:t>UDI</w:t>
      </w:r>
      <w:bookmarkEnd w:id="15"/>
    </w:p>
    <w:p w14:paraId="50E9E117" w14:textId="736F9817" w:rsidR="000918F1" w:rsidRDefault="000918F1" w:rsidP="000918F1">
      <w:pPr>
        <w:pStyle w:val="202-berschriftNummer11"/>
      </w:pPr>
      <w:bookmarkStart w:id="16" w:name="_Toc232503306"/>
      <w:r>
        <w:t>Gebrauchsanweisung</w:t>
      </w:r>
      <w:bookmarkEnd w:id="16"/>
    </w:p>
    <w:p w14:paraId="6CA3529C" w14:textId="7C68B533" w:rsidR="00636DE6" w:rsidRDefault="00636DE6" w:rsidP="00636DE6">
      <w:pPr>
        <w:pStyle w:val="200-berschriftNummer1"/>
      </w:pPr>
      <w:bookmarkStart w:id="17" w:name="_Toc232503307"/>
      <w:r>
        <w:t>Informationen zu Auslegung und Herstellung</w:t>
      </w:r>
      <w:bookmarkEnd w:id="17"/>
    </w:p>
    <w:p w14:paraId="179EEC81" w14:textId="16DCF326" w:rsidR="00D31EE2" w:rsidRDefault="00FC6D8E" w:rsidP="00FC6D8E">
      <w:pPr>
        <w:pStyle w:val="202-berschriftNummer11"/>
      </w:pPr>
      <w:bookmarkStart w:id="18" w:name="_Toc232503308"/>
      <w:r>
        <w:t>Informationen zur Auslegung</w:t>
      </w:r>
      <w:bookmarkEnd w:id="18"/>
    </w:p>
    <w:p w14:paraId="6C5360DF" w14:textId="2B7320AF" w:rsidR="00FC6D8E" w:rsidRDefault="00584713" w:rsidP="00584713">
      <w:pPr>
        <w:pStyle w:val="204-berschriftNummer111"/>
      </w:pPr>
      <w:bookmarkStart w:id="19" w:name="_Toc232503309"/>
      <w:r>
        <w:t>Entwicklungsakte</w:t>
      </w:r>
      <w:bookmarkEnd w:id="19"/>
    </w:p>
    <w:p w14:paraId="4B9843F0" w14:textId="5AD6DAE4" w:rsidR="00584713" w:rsidRDefault="00A04B4E" w:rsidP="00D55DBC">
      <w:pPr>
        <w:pStyle w:val="204-berschriftNummer111"/>
      </w:pPr>
      <w:bookmarkStart w:id="20" w:name="_Toc232503310"/>
      <w:r>
        <w:t xml:space="preserve">Liste </w:t>
      </w:r>
      <w:proofErr w:type="spellStart"/>
      <w:r>
        <w:t>angewend</w:t>
      </w:r>
      <w:r w:rsidR="00D55DBC">
        <w:t>te</w:t>
      </w:r>
      <w:r w:rsidR="00022EFB">
        <w:t>r</w:t>
      </w:r>
      <w:proofErr w:type="spellEnd"/>
      <w:r>
        <w:t xml:space="preserve"> Normen</w:t>
      </w:r>
      <w:bookmarkEnd w:id="20"/>
    </w:p>
    <w:p w14:paraId="22F58323" w14:textId="4029C118" w:rsidR="00D55DBC" w:rsidRDefault="00D260E2" w:rsidP="00D260E2">
      <w:pPr>
        <w:pStyle w:val="204-berschriftNummer111"/>
      </w:pPr>
      <w:bookmarkStart w:id="21" w:name="_Toc232503311"/>
      <w:r>
        <w:t>Produktspezifische Entwicklungs- und Änderungsverfahren</w:t>
      </w:r>
      <w:bookmarkEnd w:id="21"/>
    </w:p>
    <w:p w14:paraId="5970318D" w14:textId="68535F78" w:rsidR="00D260E2" w:rsidRDefault="00883928" w:rsidP="00883928">
      <w:pPr>
        <w:pStyle w:val="202-berschriftNummer11"/>
      </w:pPr>
      <w:bookmarkStart w:id="22" w:name="_Toc232503312"/>
      <w:r>
        <w:t>Informationen zur Herstellung</w:t>
      </w:r>
      <w:bookmarkEnd w:id="22"/>
    </w:p>
    <w:p w14:paraId="7B14CEED" w14:textId="7F19DF12" w:rsidR="00883928" w:rsidRDefault="005D4A84" w:rsidP="00AB2553">
      <w:pPr>
        <w:pStyle w:val="204-berschriftNummer111"/>
      </w:pPr>
      <w:bookmarkStart w:id="23" w:name="_Toc232503313"/>
      <w:r>
        <w:t xml:space="preserve">Beschreibung </w:t>
      </w:r>
      <w:r w:rsidR="00AB2553">
        <w:t>Herstellung</w:t>
      </w:r>
      <w:r w:rsidR="00FB62FC">
        <w:t>sprozess</w:t>
      </w:r>
      <w:bookmarkEnd w:id="23"/>
    </w:p>
    <w:p w14:paraId="2D60BD23" w14:textId="6E90219B" w:rsidR="00AB2553" w:rsidRDefault="00BC54DD" w:rsidP="00BC54DD">
      <w:pPr>
        <w:pStyle w:val="204-berschriftNummer111"/>
      </w:pPr>
      <w:bookmarkStart w:id="24" w:name="_Toc232503314"/>
      <w:r>
        <w:lastRenderedPageBreak/>
        <w:t>Fertigungsstätten</w:t>
      </w:r>
      <w:r w:rsidR="00300BBA">
        <w:t xml:space="preserve"> </w:t>
      </w:r>
      <w:r w:rsidR="00300BBA">
        <w:rPr>
          <w:b w:val="0"/>
          <w:bCs/>
          <w:i/>
          <w:iCs/>
          <w:color w:val="00B0F0"/>
        </w:rPr>
        <w:t>(mit Angabe der Produktionsschritte)</w:t>
      </w:r>
      <w:bookmarkEnd w:id="24"/>
    </w:p>
    <w:p w14:paraId="40DAA4C9" w14:textId="4A7A16A7" w:rsidR="00E746CE" w:rsidRDefault="00382FF8" w:rsidP="00382FF8">
      <w:pPr>
        <w:pStyle w:val="204-berschriftNummer111"/>
      </w:pPr>
      <w:bookmarkStart w:id="25" w:name="_Toc232503315"/>
      <w:r>
        <w:t>Kritische Lief</w:t>
      </w:r>
      <w:r w:rsidR="00DA23CB">
        <w:t>er</w:t>
      </w:r>
      <w:r>
        <w:t>anten</w:t>
      </w:r>
      <w:bookmarkEnd w:id="25"/>
    </w:p>
    <w:p w14:paraId="22827B83" w14:textId="118E1B36" w:rsidR="00BC54DD" w:rsidRDefault="0033122D" w:rsidP="00E06622">
      <w:pPr>
        <w:pStyle w:val="204-berschriftNummer111"/>
      </w:pPr>
      <w:bookmarkStart w:id="26" w:name="_Toc232503316"/>
      <w:r>
        <w:t>Sp</w:t>
      </w:r>
      <w:r w:rsidR="00E06622">
        <w:t>ezielle Prozesse und deren Validierung</w:t>
      </w:r>
      <w:r w:rsidR="00F900B5">
        <w:t xml:space="preserve"> </w:t>
      </w:r>
      <w:r w:rsidR="00F900B5">
        <w:rPr>
          <w:b w:val="0"/>
          <w:bCs/>
          <w:i/>
          <w:iCs/>
          <w:color w:val="00B0F0"/>
        </w:rPr>
        <w:t>(</w:t>
      </w:r>
      <w:r w:rsidR="00B602B9" w:rsidRPr="00B602B9">
        <w:rPr>
          <w:b w:val="0"/>
          <w:bCs/>
          <w:i/>
          <w:iCs/>
          <w:color w:val="00B0F0"/>
        </w:rPr>
        <w:t>Spritzguss, Bonding, Beschichtungen, EO-Sterilisation (Verweis)</w:t>
      </w:r>
      <w:r w:rsidR="00B602B9">
        <w:rPr>
          <w:b w:val="0"/>
          <w:bCs/>
          <w:i/>
          <w:iCs/>
          <w:color w:val="00B0F0"/>
        </w:rPr>
        <w:t>)</w:t>
      </w:r>
      <w:bookmarkEnd w:id="26"/>
    </w:p>
    <w:p w14:paraId="16D47190" w14:textId="34172B78" w:rsidR="00E06622" w:rsidRPr="007328BD" w:rsidRDefault="00BD7881" w:rsidP="00BD7881">
      <w:pPr>
        <w:pStyle w:val="204-berschriftNummer111"/>
        <w:rPr>
          <w:color w:val="auto"/>
        </w:rPr>
      </w:pPr>
      <w:bookmarkStart w:id="27" w:name="_Toc232503317"/>
      <w:r w:rsidRPr="007328BD">
        <w:rPr>
          <w:color w:val="auto"/>
        </w:rPr>
        <w:t>Angaben zu kontrollierten Umgebungsbedingungen unter denen gewisse Herstellungsschritte stattfinden</w:t>
      </w:r>
      <w:bookmarkEnd w:id="27"/>
    </w:p>
    <w:p w14:paraId="6617A4B9" w14:textId="744B1E5C" w:rsidR="00BD7881" w:rsidRDefault="00B0192C" w:rsidP="00B0192C">
      <w:pPr>
        <w:pStyle w:val="204-berschriftNummer111"/>
      </w:pPr>
      <w:bookmarkStart w:id="28" w:name="_Toc232503318"/>
      <w:r>
        <w:t>Ausgelagerte Prozesse, Unterlieferanten</w:t>
      </w:r>
      <w:bookmarkEnd w:id="28"/>
    </w:p>
    <w:p w14:paraId="64E30531" w14:textId="0EA2AB9A" w:rsidR="00B0192C" w:rsidRDefault="00D03604" w:rsidP="00D03604">
      <w:pPr>
        <w:pStyle w:val="206-berschriftNummer1111"/>
      </w:pPr>
      <w:bookmarkStart w:id="29" w:name="_Toc232503319"/>
      <w:r w:rsidRPr="00D03604">
        <w:t>Übersicht über ausgelagerte Prozesse</w:t>
      </w:r>
      <w:bookmarkEnd w:id="29"/>
    </w:p>
    <w:p w14:paraId="1A30C603" w14:textId="3533E0A9" w:rsidR="00D03604" w:rsidRDefault="00D03604" w:rsidP="00D03604">
      <w:pPr>
        <w:pStyle w:val="206-berschriftNummer1111"/>
      </w:pPr>
      <w:bookmarkStart w:id="30" w:name="_Toc232503320"/>
      <w:r w:rsidRPr="00D03604">
        <w:t>Qualifikationsnachweise der Unterauftragnehmer</w:t>
      </w:r>
      <w:r w:rsidR="00094FCE">
        <w:t xml:space="preserve"> </w:t>
      </w:r>
      <w:r w:rsidR="00094FCE">
        <w:rPr>
          <w:i/>
          <w:iCs/>
          <w:color w:val="00B0F0"/>
        </w:rPr>
        <w:t>(</w:t>
      </w:r>
      <w:r w:rsidR="00094FCE" w:rsidRPr="00094FCE">
        <w:rPr>
          <w:i/>
          <w:iCs/>
          <w:color w:val="00B0F0"/>
        </w:rPr>
        <w:t>Zertifikate, Akkreditierungsnachweise</w:t>
      </w:r>
      <w:r w:rsidR="00094FCE">
        <w:rPr>
          <w:i/>
          <w:iCs/>
          <w:color w:val="00B0F0"/>
        </w:rPr>
        <w:t>)</w:t>
      </w:r>
      <w:bookmarkEnd w:id="30"/>
    </w:p>
    <w:p w14:paraId="2FEC1559" w14:textId="70560E06" w:rsidR="00D03604" w:rsidRDefault="00CA027B" w:rsidP="00CA027B">
      <w:pPr>
        <w:pStyle w:val="206-berschriftNummer1111"/>
      </w:pPr>
      <w:bookmarkStart w:id="31" w:name="_Toc232503321"/>
      <w:r>
        <w:t>Qualitätssicherungsvereinbarungen (QSV)</w:t>
      </w:r>
      <w:bookmarkEnd w:id="31"/>
    </w:p>
    <w:p w14:paraId="13AA9E49" w14:textId="5F70C322" w:rsidR="00CA027B" w:rsidRDefault="00695C95" w:rsidP="00695C95">
      <w:pPr>
        <w:pStyle w:val="200-berschriftNummer1"/>
      </w:pPr>
      <w:bookmarkStart w:id="32" w:name="_Toc232503322"/>
      <w:r w:rsidRPr="00695C95">
        <w:t>Grundlegende Sicherheits- und Leistungsanforderungen</w:t>
      </w:r>
      <w:bookmarkEnd w:id="32"/>
    </w:p>
    <w:p w14:paraId="43BA5C39" w14:textId="51C99904" w:rsidR="00695C95" w:rsidRDefault="0093554E" w:rsidP="00695C95">
      <w:pPr>
        <w:pStyle w:val="202-berschriftNummer11"/>
      </w:pPr>
      <w:bookmarkStart w:id="33" w:name="_Toc232503323"/>
      <w:r>
        <w:t>GSPR-Matrix</w:t>
      </w:r>
      <w:r w:rsidR="00A20F01">
        <w:t xml:space="preserve"> </w:t>
      </w:r>
      <w:r w:rsidR="00A20F01">
        <w:rPr>
          <w:b w:val="0"/>
          <w:bCs/>
          <w:i/>
          <w:iCs/>
          <w:color w:val="00B0F0"/>
        </w:rPr>
        <w:t>(</w:t>
      </w:r>
      <w:r w:rsidR="00A20F01" w:rsidRPr="00A20F01">
        <w:rPr>
          <w:b w:val="0"/>
          <w:bCs/>
          <w:i/>
          <w:iCs/>
          <w:color w:val="00B0F0"/>
        </w:rPr>
        <w:t>Grundlegende Sicherheits- und Leistungsanforderungen nach Anhang I IVDR</w:t>
      </w:r>
      <w:r w:rsidR="00A20F01">
        <w:rPr>
          <w:b w:val="0"/>
          <w:bCs/>
          <w:i/>
          <w:iCs/>
          <w:color w:val="00B0F0"/>
        </w:rPr>
        <w:t>)</w:t>
      </w:r>
      <w:bookmarkEnd w:id="33"/>
    </w:p>
    <w:p w14:paraId="05C78211" w14:textId="4F52D8B1" w:rsidR="003E501F" w:rsidRPr="009572B9" w:rsidRDefault="003E501F" w:rsidP="009572B9">
      <w:pPr>
        <w:pStyle w:val="202-berschriftNummer11"/>
      </w:pPr>
      <w:bookmarkStart w:id="34" w:name="_Toc232503324"/>
      <w:r>
        <w:t>Normenliste</w:t>
      </w:r>
      <w:bookmarkEnd w:id="34"/>
    </w:p>
    <w:p w14:paraId="1DBC7BD0" w14:textId="71C21978" w:rsidR="00A7329A" w:rsidRDefault="00A7329A" w:rsidP="00A7329A">
      <w:pPr>
        <w:pStyle w:val="200-berschriftNummer1"/>
      </w:pPr>
      <w:bookmarkStart w:id="35" w:name="_Toc232503325"/>
      <w:r>
        <w:t>Risikomanagement</w:t>
      </w:r>
      <w:bookmarkEnd w:id="35"/>
    </w:p>
    <w:p w14:paraId="2383083E" w14:textId="0C1DE6D6" w:rsidR="00A7329A" w:rsidRDefault="006E2556" w:rsidP="006E2556">
      <w:pPr>
        <w:pStyle w:val="202-berschriftNummer11"/>
      </w:pPr>
      <w:bookmarkStart w:id="36" w:name="_Toc232503326"/>
      <w:r>
        <w:t>Risikomanag</w:t>
      </w:r>
      <w:r w:rsidR="00C25CFC">
        <w:t>e</w:t>
      </w:r>
      <w:r>
        <w:t>mentplan</w:t>
      </w:r>
      <w:bookmarkEnd w:id="36"/>
    </w:p>
    <w:p w14:paraId="4C858DFB" w14:textId="48BF6655" w:rsidR="006E2556" w:rsidRDefault="006E2556" w:rsidP="00B05A47">
      <w:pPr>
        <w:pStyle w:val="202-berschriftNummer11"/>
      </w:pPr>
      <w:bookmarkStart w:id="37" w:name="_Toc232503327"/>
      <w:r>
        <w:t>Risiko</w:t>
      </w:r>
      <w:r w:rsidR="00B05A47">
        <w:t>analyse / FMEA</w:t>
      </w:r>
      <w:bookmarkEnd w:id="37"/>
    </w:p>
    <w:p w14:paraId="780CA54E" w14:textId="24A9C059" w:rsidR="00B05A47" w:rsidRDefault="00B05A47" w:rsidP="00B05A47">
      <w:pPr>
        <w:pStyle w:val="202-berschriftNummer11"/>
      </w:pPr>
      <w:bookmarkStart w:id="38" w:name="_Toc232503328"/>
      <w:proofErr w:type="spellStart"/>
      <w:r>
        <w:t>Risikomangementbericht</w:t>
      </w:r>
      <w:bookmarkEnd w:id="38"/>
      <w:proofErr w:type="spellEnd"/>
    </w:p>
    <w:p w14:paraId="1E2C1D8E" w14:textId="73FD6C5D" w:rsidR="008E187A" w:rsidRDefault="008E187A" w:rsidP="00820136">
      <w:pPr>
        <w:pStyle w:val="200-berschriftNummer1"/>
      </w:pPr>
      <w:bookmarkStart w:id="39" w:name="_Toc232503329"/>
      <w:r>
        <w:t>Verifizierung und Validierung des Pro</w:t>
      </w:r>
      <w:r w:rsidR="00820136">
        <w:t>duktes</w:t>
      </w:r>
      <w:bookmarkEnd w:id="39"/>
    </w:p>
    <w:p w14:paraId="64538AB7" w14:textId="284707BA" w:rsidR="00820136" w:rsidRDefault="003E3F01" w:rsidP="003E3F01">
      <w:pPr>
        <w:pStyle w:val="202-berschriftNummer11"/>
      </w:pPr>
      <w:bookmarkStart w:id="40" w:name="_Toc232503330"/>
      <w:r>
        <w:t>Verifizierungsplan</w:t>
      </w:r>
      <w:bookmarkEnd w:id="40"/>
    </w:p>
    <w:p w14:paraId="7D2FA7D8" w14:textId="57DD48A5" w:rsidR="003E3F01" w:rsidRDefault="00466B3B" w:rsidP="003E3F01">
      <w:pPr>
        <w:pStyle w:val="202-berschriftNummer11"/>
      </w:pPr>
      <w:bookmarkStart w:id="41" w:name="_Toc232503331"/>
      <w:r>
        <w:t>Design</w:t>
      </w:r>
      <w:r w:rsidR="003E3F01">
        <w:t xml:space="preserve"> Verifizierung</w:t>
      </w:r>
      <w:bookmarkEnd w:id="41"/>
    </w:p>
    <w:p w14:paraId="3E8253DA" w14:textId="0E6D1597" w:rsidR="00FF092D" w:rsidRDefault="00FF092D" w:rsidP="00FF092D">
      <w:pPr>
        <w:pStyle w:val="202-berschriftNummer11"/>
      </w:pPr>
      <w:bookmarkStart w:id="42" w:name="_Toc232503332"/>
      <w:r>
        <w:t>Verpackungsvalidierung</w:t>
      </w:r>
      <w:bookmarkEnd w:id="42"/>
    </w:p>
    <w:p w14:paraId="3E25C55C" w14:textId="05B12FB8" w:rsidR="00326146" w:rsidRDefault="00326146" w:rsidP="00326146">
      <w:pPr>
        <w:pStyle w:val="202-berschriftNummer11"/>
      </w:pPr>
      <w:bookmarkStart w:id="43" w:name="_Toc232503333"/>
      <w:r>
        <w:t>Biologische Sicherheit</w:t>
      </w:r>
      <w:bookmarkEnd w:id="43"/>
    </w:p>
    <w:p w14:paraId="768B5CAA" w14:textId="53C8FE9E" w:rsidR="008612B2" w:rsidRDefault="008612B2" w:rsidP="008612B2">
      <w:pPr>
        <w:pStyle w:val="200-berschriftNummer1"/>
      </w:pPr>
      <w:bookmarkStart w:id="44" w:name="_Toc232503334"/>
      <w:r>
        <w:t>Sterilisationsakte</w:t>
      </w:r>
      <w:bookmarkEnd w:id="44"/>
    </w:p>
    <w:p w14:paraId="7D44CF13" w14:textId="2B955F4A" w:rsidR="008612B2" w:rsidRDefault="00466EEE" w:rsidP="00466EEE">
      <w:pPr>
        <w:pStyle w:val="202-berschriftNummer11"/>
      </w:pPr>
      <w:bookmarkStart w:id="45" w:name="_Toc232503335"/>
      <w:r>
        <w:t>Sterilisationsverfahren</w:t>
      </w:r>
      <w:bookmarkEnd w:id="45"/>
    </w:p>
    <w:p w14:paraId="66E64942" w14:textId="6594B05B" w:rsidR="00466EEE" w:rsidRDefault="0096162B" w:rsidP="0096162B">
      <w:pPr>
        <w:pStyle w:val="202-berschriftNummer11"/>
      </w:pPr>
      <w:bookmarkStart w:id="46" w:name="_Toc232503336"/>
      <w:r>
        <w:lastRenderedPageBreak/>
        <w:t>Sterilisationsvalidierung</w:t>
      </w:r>
      <w:bookmarkEnd w:id="46"/>
    </w:p>
    <w:p w14:paraId="6908F824" w14:textId="37737023" w:rsidR="0027699C" w:rsidRDefault="0027699C" w:rsidP="00763C09">
      <w:pPr>
        <w:pStyle w:val="202-berschriftNummer11"/>
      </w:pPr>
      <w:bookmarkStart w:id="47" w:name="_Toc232503337"/>
      <w:proofErr w:type="spellStart"/>
      <w:r>
        <w:t>Bioburden</w:t>
      </w:r>
      <w:bookmarkEnd w:id="47"/>
      <w:proofErr w:type="spellEnd"/>
    </w:p>
    <w:p w14:paraId="2EB83425" w14:textId="3CB66EB2" w:rsidR="0000765C" w:rsidRDefault="0000765C" w:rsidP="0000765C">
      <w:pPr>
        <w:pStyle w:val="202-berschriftNummer11"/>
      </w:pPr>
      <w:bookmarkStart w:id="48" w:name="_Toc232503338"/>
      <w:proofErr w:type="spellStart"/>
      <w:r>
        <w:t>Sterility</w:t>
      </w:r>
      <w:proofErr w:type="spellEnd"/>
      <w:r>
        <w:t xml:space="preserve"> Assurance Level (SAL)</w:t>
      </w:r>
      <w:bookmarkEnd w:id="48"/>
    </w:p>
    <w:p w14:paraId="2DA37149" w14:textId="1F70DB7B" w:rsidR="00DA57D8" w:rsidRDefault="00DA57D8" w:rsidP="00DA57D8">
      <w:pPr>
        <w:pStyle w:val="202-berschriftNummer11"/>
      </w:pPr>
      <w:bookmarkStart w:id="49" w:name="_Toc232503339"/>
      <w:r>
        <w:t>EO-Rückstände</w:t>
      </w:r>
      <w:bookmarkEnd w:id="49"/>
    </w:p>
    <w:p w14:paraId="564EB605" w14:textId="343772C1" w:rsidR="00B05A47" w:rsidRDefault="00DF5894" w:rsidP="00A7329A">
      <w:pPr>
        <w:pStyle w:val="202-berschriftNummer11"/>
        <w:rPr>
          <w:b w:val="0"/>
          <w:i/>
          <w:iCs/>
        </w:rPr>
      </w:pPr>
      <w:bookmarkStart w:id="50" w:name="_Toc232503340"/>
      <w:r>
        <w:t>Verpackungsintegrität</w:t>
      </w:r>
      <w:bookmarkEnd w:id="50"/>
    </w:p>
    <w:p w14:paraId="3B51DA22" w14:textId="6D1B9181" w:rsidR="00507533" w:rsidRPr="00DB69E9" w:rsidRDefault="004358A2" w:rsidP="004358A2">
      <w:pPr>
        <w:pStyle w:val="202-berschriftNummer11"/>
        <w:rPr>
          <w:color w:val="auto"/>
        </w:rPr>
      </w:pPr>
      <w:bookmarkStart w:id="51" w:name="_Toc232503341"/>
      <w:r w:rsidRPr="00DB69E9">
        <w:rPr>
          <w:color w:val="auto"/>
        </w:rPr>
        <w:t>Requalifizierung</w:t>
      </w:r>
      <w:bookmarkEnd w:id="51"/>
    </w:p>
    <w:p w14:paraId="32DFD1F8" w14:textId="255A1591" w:rsidR="004358A2" w:rsidRPr="00DB69E9" w:rsidRDefault="004358A2" w:rsidP="004358A2">
      <w:pPr>
        <w:pStyle w:val="202-berschriftNummer11"/>
        <w:rPr>
          <w:color w:val="auto"/>
        </w:rPr>
      </w:pPr>
      <w:bookmarkStart w:id="52" w:name="_Toc232503342"/>
      <w:r w:rsidRPr="00DB69E9">
        <w:rPr>
          <w:color w:val="auto"/>
        </w:rPr>
        <w:t>Prozessüberwachung</w:t>
      </w:r>
      <w:bookmarkEnd w:id="52"/>
    </w:p>
    <w:p w14:paraId="004EFD33" w14:textId="71BACD11" w:rsidR="00E106A7" w:rsidRDefault="00E106A7" w:rsidP="00E106A7">
      <w:pPr>
        <w:pStyle w:val="200-berschriftNummer1"/>
      </w:pPr>
      <w:bookmarkStart w:id="53" w:name="_Toc232503343"/>
      <w:r>
        <w:t>Leistungsbewertung</w:t>
      </w:r>
      <w:bookmarkEnd w:id="53"/>
    </w:p>
    <w:p w14:paraId="280649BB" w14:textId="262E34E2" w:rsidR="00491876" w:rsidRDefault="00096E7D" w:rsidP="00096E7D">
      <w:pPr>
        <w:pStyle w:val="202-berschriftNummer11"/>
      </w:pPr>
      <w:bookmarkStart w:id="54" w:name="_Toc232503344"/>
      <w:r>
        <w:t>Performance Evaluation Plan</w:t>
      </w:r>
      <w:r w:rsidR="003721D8">
        <w:t xml:space="preserve"> (PEP)</w:t>
      </w:r>
      <w:bookmarkEnd w:id="54"/>
    </w:p>
    <w:p w14:paraId="37206B22" w14:textId="027984B1" w:rsidR="00E106A7" w:rsidRPr="00A02AAE" w:rsidRDefault="00491876" w:rsidP="00096E7D">
      <w:pPr>
        <w:pStyle w:val="202-berschriftNummer11"/>
        <w:rPr>
          <w:lang w:val="en-US"/>
        </w:rPr>
      </w:pPr>
      <w:bookmarkStart w:id="55" w:name="_Toc232503345"/>
      <w:r w:rsidRPr="00A02AAE">
        <w:rPr>
          <w:lang w:val="en-US"/>
        </w:rPr>
        <w:t xml:space="preserve">Performance Evaluation Report </w:t>
      </w:r>
      <w:r w:rsidR="00096E7D" w:rsidRPr="00A02AAE">
        <w:rPr>
          <w:lang w:val="en-US"/>
        </w:rPr>
        <w:t>(PER)</w:t>
      </w:r>
      <w:r w:rsidR="00A02AAE" w:rsidRPr="00A02AAE">
        <w:rPr>
          <w:lang w:val="en-US"/>
        </w:rPr>
        <w:t xml:space="preserve"> </w:t>
      </w:r>
      <w:r w:rsidR="00A02AAE" w:rsidRPr="00A02AAE">
        <w:rPr>
          <w:b w:val="0"/>
          <w:bCs/>
          <w:i/>
          <w:iCs/>
          <w:color w:val="00B0F0"/>
          <w:lang w:val="en-US"/>
        </w:rPr>
        <w:t>(</w:t>
      </w:r>
      <w:proofErr w:type="spellStart"/>
      <w:r w:rsidR="00A02AAE" w:rsidRPr="00A02AAE">
        <w:rPr>
          <w:b w:val="0"/>
          <w:bCs/>
          <w:i/>
          <w:iCs/>
          <w:color w:val="00B0F0"/>
          <w:lang w:val="en-US"/>
        </w:rPr>
        <w:t>gemäß</w:t>
      </w:r>
      <w:proofErr w:type="spellEnd"/>
      <w:r w:rsidR="00A02AAE" w:rsidRPr="00A02AAE">
        <w:rPr>
          <w:b w:val="0"/>
          <w:bCs/>
          <w:i/>
          <w:iCs/>
          <w:color w:val="00B0F0"/>
          <w:lang w:val="en-US"/>
        </w:rPr>
        <w:t xml:space="preserve"> </w:t>
      </w:r>
      <w:proofErr w:type="spellStart"/>
      <w:r w:rsidR="00A02AAE" w:rsidRPr="00A02AAE">
        <w:rPr>
          <w:b w:val="0"/>
          <w:bCs/>
          <w:i/>
          <w:iCs/>
          <w:color w:val="00B0F0"/>
          <w:lang w:val="en-US"/>
        </w:rPr>
        <w:t>Anhang</w:t>
      </w:r>
      <w:proofErr w:type="spellEnd"/>
      <w:r w:rsidR="00A02AAE" w:rsidRPr="00A02AAE">
        <w:rPr>
          <w:b w:val="0"/>
          <w:bCs/>
          <w:i/>
          <w:iCs/>
          <w:color w:val="00B0F0"/>
          <w:lang w:val="en-US"/>
        </w:rPr>
        <w:t xml:space="preserve"> XIII</w:t>
      </w:r>
      <w:r w:rsidR="00A02AAE">
        <w:rPr>
          <w:b w:val="0"/>
          <w:bCs/>
          <w:i/>
          <w:iCs/>
          <w:color w:val="00B0F0"/>
          <w:lang w:val="en-US"/>
        </w:rPr>
        <w:t xml:space="preserve"> IVDR)</w:t>
      </w:r>
      <w:bookmarkEnd w:id="55"/>
    </w:p>
    <w:p w14:paraId="6649763B" w14:textId="12475236" w:rsidR="0001323B" w:rsidRDefault="0001323B" w:rsidP="0001323B">
      <w:pPr>
        <w:pStyle w:val="200-berschriftNummer1"/>
      </w:pPr>
      <w:bookmarkStart w:id="56" w:name="_Toc232503346"/>
      <w:r>
        <w:t xml:space="preserve">Überwachung nach dem </w:t>
      </w:r>
      <w:proofErr w:type="spellStart"/>
      <w:r>
        <w:t>Inverkehrbingen</w:t>
      </w:r>
      <w:proofErr w:type="spellEnd"/>
      <w:r w:rsidR="001F772A">
        <w:t xml:space="preserve"> (PMS)</w:t>
      </w:r>
      <w:bookmarkEnd w:id="56"/>
    </w:p>
    <w:p w14:paraId="19FAA57D" w14:textId="08BB2AEA" w:rsidR="0001323B" w:rsidRDefault="001F772A" w:rsidP="001F772A">
      <w:pPr>
        <w:pStyle w:val="202-berschriftNummer11"/>
      </w:pPr>
      <w:bookmarkStart w:id="57" w:name="_Toc232503347"/>
      <w:r>
        <w:t>PMS-Plan</w:t>
      </w:r>
      <w:bookmarkEnd w:id="57"/>
    </w:p>
    <w:p w14:paraId="26C26F56" w14:textId="75D2AB81" w:rsidR="00BA7980" w:rsidRPr="00BA7980" w:rsidRDefault="00BA7980" w:rsidP="00BA7980">
      <w:pPr>
        <w:pStyle w:val="202-berschriftNummer11"/>
      </w:pPr>
      <w:bookmarkStart w:id="58" w:name="_Toc232503348"/>
      <w:r>
        <w:t>PMS-</w:t>
      </w:r>
      <w:r w:rsidR="009674F2">
        <w:t>Bericht</w:t>
      </w:r>
      <w:bookmarkEnd w:id="58"/>
    </w:p>
    <w:p w14:paraId="04A79480" w14:textId="395CF5FD" w:rsidR="00DE24A3" w:rsidRDefault="00C93B5B" w:rsidP="00C93B5B">
      <w:pPr>
        <w:pStyle w:val="200-berschriftNummer1"/>
      </w:pPr>
      <w:bookmarkStart w:id="59" w:name="_Toc232503349"/>
      <w:r>
        <w:t>Konformitätsbewertung</w:t>
      </w:r>
      <w:bookmarkEnd w:id="59"/>
    </w:p>
    <w:p w14:paraId="61C7643A" w14:textId="4CF3656A" w:rsidR="00C93B5B" w:rsidRDefault="00C93B5B" w:rsidP="00DD3D08">
      <w:pPr>
        <w:pStyle w:val="202-berschriftNummer11"/>
      </w:pPr>
      <w:bookmarkStart w:id="60" w:name="_Toc232503350"/>
      <w:r>
        <w:t>Erklärung zur Klasse A steril</w:t>
      </w:r>
      <w:r w:rsidR="00DD3D08">
        <w:t xml:space="preserve"> Einstufung</w:t>
      </w:r>
      <w:bookmarkEnd w:id="60"/>
    </w:p>
    <w:p w14:paraId="45D30F01" w14:textId="79AE7D87" w:rsidR="00DD3D08" w:rsidRDefault="00DD3D08" w:rsidP="00DD3D08">
      <w:pPr>
        <w:pStyle w:val="202-berschriftNummer11"/>
      </w:pPr>
      <w:bookmarkStart w:id="61" w:name="_Toc232503351"/>
      <w:r>
        <w:t>Beteiligung der Benannten Stelle</w:t>
      </w:r>
      <w:r w:rsidR="00751A53">
        <w:t xml:space="preserve"> </w:t>
      </w:r>
      <w:r w:rsidR="00751A53">
        <w:rPr>
          <w:b w:val="0"/>
          <w:bCs/>
          <w:i/>
          <w:iCs/>
          <w:color w:val="00B0F0"/>
        </w:rPr>
        <w:t>(</w:t>
      </w:r>
      <w:r w:rsidR="00751A53" w:rsidRPr="00751A53">
        <w:rPr>
          <w:b w:val="0"/>
          <w:bCs/>
          <w:i/>
          <w:iCs/>
          <w:color w:val="00B0F0"/>
        </w:rPr>
        <w:t>Nur für die Aspekte der Sterilität relevant</w:t>
      </w:r>
      <w:r w:rsidR="00751A53">
        <w:rPr>
          <w:b w:val="0"/>
          <w:bCs/>
          <w:i/>
          <w:iCs/>
          <w:color w:val="00B0F0"/>
        </w:rPr>
        <w:t>)</w:t>
      </w:r>
      <w:bookmarkEnd w:id="61"/>
    </w:p>
    <w:p w14:paraId="601255F8" w14:textId="001EFDD9" w:rsidR="00DD3D08" w:rsidRDefault="00DD3D08" w:rsidP="00DD3D08">
      <w:pPr>
        <w:pStyle w:val="202-berschriftNummer11"/>
      </w:pPr>
      <w:bookmarkStart w:id="62" w:name="_Toc232503352"/>
      <w:r>
        <w:t>EU-Konformitätserklärung</w:t>
      </w:r>
      <w:bookmarkEnd w:id="62"/>
    </w:p>
    <w:p w14:paraId="308C0F77" w14:textId="42911716" w:rsidR="00AB4475" w:rsidRDefault="00AB4475" w:rsidP="00AB4475">
      <w:pPr>
        <w:pStyle w:val="200-berschriftNummer1"/>
      </w:pPr>
      <w:bookmarkStart w:id="63" w:name="_Toc232503353"/>
      <w:r>
        <w:t>Anhänge</w:t>
      </w:r>
      <w:bookmarkEnd w:id="63"/>
    </w:p>
    <w:p w14:paraId="0367A1A7" w14:textId="77777777" w:rsidR="00AB4475" w:rsidRPr="00AB4475" w:rsidRDefault="00AB4475" w:rsidP="00AB4475">
      <w:pPr>
        <w:pStyle w:val="100-TextStandard10pt"/>
      </w:pPr>
    </w:p>
    <w:p w14:paraId="0DDC687C" w14:textId="54F86CFE" w:rsidR="00995B64" w:rsidRDefault="006F0A0D" w:rsidP="00B12F49">
      <w:pPr>
        <w:pStyle w:val="621-BeschriftungAbbildung"/>
      </w:pPr>
      <w:bookmarkStart w:id="64" w:name="_Ref40184975"/>
      <w:bookmarkStart w:id="65" w:name="_Toc232503855"/>
      <w:r>
        <w:t xml:space="preserve">Abbildung </w:t>
      </w:r>
      <w:r w:rsidR="00947F49">
        <w:rPr>
          <w:noProof w:val="0"/>
        </w:rPr>
        <w:fldChar w:fldCharType="begin"/>
      </w:r>
      <w:r w:rsidR="00947F49">
        <w:instrText xml:space="preserve"> SEQ Abbildung \* ARABIC </w:instrText>
      </w:r>
      <w:r w:rsidR="00947F49">
        <w:rPr>
          <w:noProof w:val="0"/>
        </w:rPr>
        <w:fldChar w:fldCharType="separate"/>
      </w:r>
      <w:r w:rsidR="00B26D85">
        <w:t>1</w:t>
      </w:r>
      <w:r w:rsidR="00947F49">
        <w:fldChar w:fldCharType="end"/>
      </w:r>
      <w:bookmarkEnd w:id="64"/>
      <w:r w:rsidR="007F78D4">
        <w:t xml:space="preserve">: </w:t>
      </w:r>
      <w:r w:rsidR="00A55102" w:rsidRPr="00A55102">
        <w:rPr>
          <w:color w:val="00B0F0"/>
        </w:rPr>
        <w:t>Platzhalter</w:t>
      </w:r>
      <w:bookmarkEnd w:id="65"/>
    </w:p>
    <w:p w14:paraId="5BA1207B" w14:textId="77777777" w:rsidR="00116B97" w:rsidRDefault="00116B97" w:rsidP="007004AC">
      <w:pPr>
        <w:pStyle w:val="622-BeschriftungTabelle"/>
      </w:pPr>
      <w:bookmarkStart w:id="66" w:name="_Ref40184945"/>
      <w:bookmarkStart w:id="67" w:name="_Toc40185066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26D85">
        <w:t>1</w:t>
      </w:r>
      <w:r>
        <w:fldChar w:fldCharType="end"/>
      </w:r>
      <w:bookmarkEnd w:id="66"/>
      <w:r>
        <w:t xml:space="preserve">: </w:t>
      </w:r>
      <w:r w:rsidRPr="00834162">
        <w:t>Verbindliche Begriffübersetzungen</w:t>
      </w:r>
      <w:bookmarkEnd w:id="67"/>
    </w:p>
    <w:tbl>
      <w:tblPr>
        <w:tblStyle w:val="ExcoTabelleEinfach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7834A1" w:rsidRPr="007834A1" w14:paraId="1A2BF969" w14:textId="77777777" w:rsidTr="00064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89" w:type="dxa"/>
          </w:tcPr>
          <w:p w14:paraId="4F67FACE" w14:textId="77777777" w:rsidR="007834A1" w:rsidRPr="007834A1" w:rsidRDefault="007834A1" w:rsidP="007834A1">
            <w:pPr>
              <w:pStyle w:val="112-TextTabelle9ptfett"/>
              <w:rPr>
                <w:rStyle w:val="950-Farbeweifett"/>
              </w:rPr>
            </w:pPr>
            <w:r w:rsidRPr="007834A1">
              <w:rPr>
                <w:rStyle w:val="950-Farbeweifett"/>
              </w:rPr>
              <w:t>Deutsch</w:t>
            </w:r>
          </w:p>
        </w:tc>
        <w:tc>
          <w:tcPr>
            <w:tcW w:w="4389" w:type="dxa"/>
          </w:tcPr>
          <w:p w14:paraId="630D8ECB" w14:textId="77777777" w:rsidR="007834A1" w:rsidRPr="007834A1" w:rsidRDefault="007834A1" w:rsidP="007834A1">
            <w:pPr>
              <w:pStyle w:val="112-TextTabelle9ptfett"/>
              <w:rPr>
                <w:rStyle w:val="950-Farbeweifett"/>
              </w:rPr>
            </w:pPr>
            <w:r w:rsidRPr="007834A1">
              <w:rPr>
                <w:rStyle w:val="950-Farbeweifett"/>
              </w:rPr>
              <w:t>Englisch</w:t>
            </w:r>
          </w:p>
        </w:tc>
      </w:tr>
      <w:tr w:rsidR="007834A1" w:rsidRPr="007834A1" w14:paraId="41DC663B" w14:textId="77777777" w:rsidTr="00064D34">
        <w:tc>
          <w:tcPr>
            <w:tcW w:w="4389" w:type="dxa"/>
          </w:tcPr>
          <w:p w14:paraId="240BE7B2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Baujahr</w:t>
            </w:r>
          </w:p>
        </w:tc>
        <w:tc>
          <w:tcPr>
            <w:tcW w:w="4389" w:type="dxa"/>
          </w:tcPr>
          <w:p w14:paraId="77C45421" w14:textId="77777777" w:rsidR="007834A1" w:rsidRPr="00A55102" w:rsidRDefault="007834A1" w:rsidP="007834A1">
            <w:pPr>
              <w:pStyle w:val="110-TextTabelle9pt"/>
              <w:rPr>
                <w:color w:val="00B0F0"/>
                <w:lang w:val="en-US"/>
              </w:rPr>
            </w:pPr>
            <w:r w:rsidRPr="00A55102">
              <w:rPr>
                <w:color w:val="00B0F0"/>
                <w:lang w:val="en-US"/>
              </w:rPr>
              <w:t>Year of construction</w:t>
            </w:r>
          </w:p>
        </w:tc>
      </w:tr>
      <w:tr w:rsidR="007834A1" w:rsidRPr="007834A1" w14:paraId="39A4CCEF" w14:textId="77777777" w:rsidTr="00064D34">
        <w:tc>
          <w:tcPr>
            <w:tcW w:w="4389" w:type="dxa"/>
          </w:tcPr>
          <w:p w14:paraId="3D1D9E1D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Bestimmungsgemäßer Gebrauch</w:t>
            </w:r>
          </w:p>
        </w:tc>
        <w:tc>
          <w:tcPr>
            <w:tcW w:w="4389" w:type="dxa"/>
          </w:tcPr>
          <w:p w14:paraId="34479827" w14:textId="77777777" w:rsidR="007834A1" w:rsidRPr="00A55102" w:rsidRDefault="007834A1" w:rsidP="007834A1">
            <w:pPr>
              <w:pStyle w:val="110-TextTabelle9pt"/>
              <w:rPr>
                <w:color w:val="00B0F0"/>
                <w:lang w:val="en-US"/>
              </w:rPr>
            </w:pPr>
            <w:r w:rsidRPr="00A55102">
              <w:rPr>
                <w:color w:val="00B0F0"/>
                <w:lang w:val="en-US"/>
              </w:rPr>
              <w:t>Intended use</w:t>
            </w:r>
          </w:p>
        </w:tc>
      </w:tr>
      <w:tr w:rsidR="007834A1" w:rsidRPr="007834A1" w14:paraId="4533CEF8" w14:textId="77777777" w:rsidTr="00064D34">
        <w:tc>
          <w:tcPr>
            <w:tcW w:w="4389" w:type="dxa"/>
          </w:tcPr>
          <w:p w14:paraId="0256D295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 xml:space="preserve"> Ersatzteilliste</w:t>
            </w:r>
          </w:p>
        </w:tc>
        <w:tc>
          <w:tcPr>
            <w:tcW w:w="4389" w:type="dxa"/>
          </w:tcPr>
          <w:p w14:paraId="57D944DE" w14:textId="77777777" w:rsidR="007834A1" w:rsidRPr="00A55102" w:rsidRDefault="007834A1" w:rsidP="007834A1">
            <w:pPr>
              <w:pStyle w:val="110-TextTabelle9pt"/>
              <w:rPr>
                <w:color w:val="00B0F0"/>
                <w:lang w:val="en-US"/>
              </w:rPr>
            </w:pPr>
            <w:r w:rsidRPr="00A55102">
              <w:rPr>
                <w:color w:val="00B0F0"/>
                <w:lang w:val="en-US"/>
              </w:rPr>
              <w:t>Spare parts list</w:t>
            </w:r>
          </w:p>
        </w:tc>
      </w:tr>
      <w:tr w:rsidR="007834A1" w:rsidRPr="007834A1" w14:paraId="29174306" w14:textId="77777777" w:rsidTr="00064D34">
        <w:tc>
          <w:tcPr>
            <w:tcW w:w="4389" w:type="dxa"/>
          </w:tcPr>
          <w:p w14:paraId="6F97D429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lastRenderedPageBreak/>
              <w:t>Fachpersonal</w:t>
            </w:r>
          </w:p>
        </w:tc>
        <w:tc>
          <w:tcPr>
            <w:tcW w:w="4389" w:type="dxa"/>
          </w:tcPr>
          <w:p w14:paraId="2EB32175" w14:textId="77777777" w:rsidR="007834A1" w:rsidRPr="00A55102" w:rsidRDefault="007834A1" w:rsidP="007834A1">
            <w:pPr>
              <w:pStyle w:val="110-TextTabelle9pt"/>
              <w:rPr>
                <w:color w:val="00B0F0"/>
                <w:lang w:val="en-US"/>
              </w:rPr>
            </w:pPr>
            <w:r w:rsidRPr="00A55102">
              <w:rPr>
                <w:color w:val="00B0F0"/>
                <w:lang w:val="en-US"/>
              </w:rPr>
              <w:t>Qualified personnel</w:t>
            </w:r>
          </w:p>
        </w:tc>
      </w:tr>
      <w:tr w:rsidR="007834A1" w:rsidRPr="007834A1" w14:paraId="5A74F718" w14:textId="77777777" w:rsidTr="00064D34">
        <w:tc>
          <w:tcPr>
            <w:tcW w:w="4389" w:type="dxa"/>
          </w:tcPr>
          <w:p w14:paraId="64C2AA0F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Funktion/Funktionsweise</w:t>
            </w:r>
          </w:p>
        </w:tc>
        <w:tc>
          <w:tcPr>
            <w:tcW w:w="4389" w:type="dxa"/>
          </w:tcPr>
          <w:p w14:paraId="1B02EE19" w14:textId="77777777" w:rsidR="007834A1" w:rsidRPr="00A55102" w:rsidRDefault="007834A1" w:rsidP="007834A1">
            <w:pPr>
              <w:pStyle w:val="110-TextTabelle9pt"/>
              <w:rPr>
                <w:color w:val="00B0F0"/>
                <w:lang w:val="en-US"/>
              </w:rPr>
            </w:pPr>
            <w:r w:rsidRPr="00A55102">
              <w:rPr>
                <w:color w:val="00B0F0"/>
                <w:lang w:val="en-US"/>
              </w:rPr>
              <w:t>Mode of operation</w:t>
            </w:r>
          </w:p>
        </w:tc>
      </w:tr>
      <w:tr w:rsidR="007834A1" w:rsidRPr="007834A1" w14:paraId="0A368C2E" w14:textId="77777777" w:rsidTr="00064D34">
        <w:tc>
          <w:tcPr>
            <w:tcW w:w="4389" w:type="dxa"/>
          </w:tcPr>
          <w:p w14:paraId="4A9AEA07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Gerätebeschreibung</w:t>
            </w:r>
          </w:p>
        </w:tc>
        <w:tc>
          <w:tcPr>
            <w:tcW w:w="4389" w:type="dxa"/>
          </w:tcPr>
          <w:p w14:paraId="3410F93E" w14:textId="77777777" w:rsidR="007834A1" w:rsidRPr="00A55102" w:rsidRDefault="007834A1" w:rsidP="007834A1">
            <w:pPr>
              <w:pStyle w:val="110-TextTabelle9pt"/>
              <w:rPr>
                <w:color w:val="00B0F0"/>
                <w:lang w:val="en-US"/>
              </w:rPr>
            </w:pPr>
            <w:r w:rsidRPr="00A55102">
              <w:rPr>
                <w:color w:val="00B0F0"/>
                <w:lang w:val="en-US"/>
              </w:rPr>
              <w:t>Device description</w:t>
            </w:r>
          </w:p>
        </w:tc>
      </w:tr>
      <w:tr w:rsidR="007834A1" w:rsidRPr="007834A1" w14:paraId="303EBEBB" w14:textId="77777777" w:rsidTr="00064D34">
        <w:tc>
          <w:tcPr>
            <w:tcW w:w="4389" w:type="dxa"/>
          </w:tcPr>
          <w:p w14:paraId="69AC6D37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Kondenswasserbildung</w:t>
            </w:r>
          </w:p>
        </w:tc>
        <w:tc>
          <w:tcPr>
            <w:tcW w:w="4389" w:type="dxa"/>
          </w:tcPr>
          <w:p w14:paraId="16E6D324" w14:textId="77777777" w:rsidR="007834A1" w:rsidRPr="00A55102" w:rsidRDefault="007834A1" w:rsidP="007834A1">
            <w:pPr>
              <w:pStyle w:val="110-TextTabelle9pt"/>
              <w:rPr>
                <w:color w:val="00B0F0"/>
                <w:lang w:val="en-US"/>
              </w:rPr>
            </w:pPr>
            <w:r w:rsidRPr="00A55102">
              <w:rPr>
                <w:color w:val="00B0F0"/>
                <w:lang w:val="en-US"/>
              </w:rPr>
              <w:t>condensation</w:t>
            </w:r>
          </w:p>
        </w:tc>
      </w:tr>
      <w:tr w:rsidR="007834A1" w:rsidRPr="007834A1" w14:paraId="3557E5B7" w14:textId="77777777" w:rsidTr="00064D34">
        <w:tc>
          <w:tcPr>
            <w:tcW w:w="4389" w:type="dxa"/>
          </w:tcPr>
          <w:p w14:paraId="027D5264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Leistungsbeschreibung</w:t>
            </w:r>
          </w:p>
        </w:tc>
        <w:tc>
          <w:tcPr>
            <w:tcW w:w="4389" w:type="dxa"/>
          </w:tcPr>
          <w:p w14:paraId="1CCE6726" w14:textId="77777777" w:rsidR="007834A1" w:rsidRPr="00A55102" w:rsidRDefault="007834A1" w:rsidP="007834A1">
            <w:pPr>
              <w:pStyle w:val="110-TextTabelle9pt"/>
              <w:rPr>
                <w:color w:val="00B0F0"/>
                <w:lang w:val="en-US"/>
              </w:rPr>
            </w:pPr>
            <w:r w:rsidRPr="00A55102">
              <w:rPr>
                <w:color w:val="00B0F0"/>
                <w:lang w:val="en-US"/>
              </w:rPr>
              <w:t>Terms of Reference</w:t>
            </w:r>
          </w:p>
        </w:tc>
      </w:tr>
      <w:tr w:rsidR="007834A1" w:rsidRPr="007834A1" w14:paraId="74A7236E" w14:textId="77777777" w:rsidTr="00064D34">
        <w:tc>
          <w:tcPr>
            <w:tcW w:w="4389" w:type="dxa"/>
          </w:tcPr>
          <w:p w14:paraId="08145DD9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Lieferumfang</w:t>
            </w:r>
          </w:p>
        </w:tc>
        <w:tc>
          <w:tcPr>
            <w:tcW w:w="4389" w:type="dxa"/>
          </w:tcPr>
          <w:p w14:paraId="1061026F" w14:textId="77777777" w:rsidR="007834A1" w:rsidRPr="00A55102" w:rsidRDefault="007834A1" w:rsidP="007834A1">
            <w:pPr>
              <w:pStyle w:val="110-TextTabelle9pt"/>
              <w:rPr>
                <w:color w:val="00B0F0"/>
                <w:lang w:val="en-US"/>
              </w:rPr>
            </w:pPr>
            <w:r w:rsidRPr="00A55102">
              <w:rPr>
                <w:color w:val="00B0F0"/>
                <w:lang w:val="en-US"/>
              </w:rPr>
              <w:t>Scope of delivery</w:t>
            </w:r>
          </w:p>
        </w:tc>
      </w:tr>
    </w:tbl>
    <w:p w14:paraId="74D01ABC" w14:textId="77777777" w:rsidR="00116B97" w:rsidRDefault="00116B97" w:rsidP="00116B97">
      <w:pPr>
        <w:pStyle w:val="Beschriftung"/>
      </w:pPr>
      <w:bookmarkStart w:id="68" w:name="_Toc40185067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26D85">
        <w:t>2</w:t>
      </w:r>
      <w:r>
        <w:fldChar w:fldCharType="end"/>
      </w:r>
      <w:r>
        <w:t>: Glossar</w:t>
      </w:r>
      <w:bookmarkEnd w:id="68"/>
    </w:p>
    <w:tbl>
      <w:tblPr>
        <w:tblStyle w:val="ExcoTabelleEinfach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7834A1" w:rsidRPr="007834A1" w14:paraId="070FB627" w14:textId="77777777" w:rsidTr="004E4F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89" w:type="dxa"/>
          </w:tcPr>
          <w:p w14:paraId="6E9E9B46" w14:textId="77777777" w:rsidR="007834A1" w:rsidRPr="007834A1" w:rsidRDefault="007834A1" w:rsidP="0010186E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Abkürzung</w:t>
            </w:r>
          </w:p>
        </w:tc>
        <w:tc>
          <w:tcPr>
            <w:tcW w:w="4389" w:type="dxa"/>
          </w:tcPr>
          <w:p w14:paraId="55B7CBBB" w14:textId="77777777" w:rsidR="007834A1" w:rsidRPr="007834A1" w:rsidRDefault="007834A1" w:rsidP="0010186E">
            <w:pPr>
              <w:pStyle w:val="112-TextTabelle9ptfett"/>
              <w:rPr>
                <w:rStyle w:val="950-Farbeweifett"/>
              </w:rPr>
            </w:pPr>
            <w:r>
              <w:rPr>
                <w:rStyle w:val="950-Farbeweifett"/>
              </w:rPr>
              <w:t>Bedeutung</w:t>
            </w:r>
          </w:p>
        </w:tc>
      </w:tr>
      <w:tr w:rsidR="007834A1" w:rsidRPr="007834A1" w14:paraId="57B9C4BB" w14:textId="77777777" w:rsidTr="004E4F5C">
        <w:tc>
          <w:tcPr>
            <w:tcW w:w="4389" w:type="dxa"/>
          </w:tcPr>
          <w:p w14:paraId="00CBBB42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Q-Board</w:t>
            </w:r>
          </w:p>
        </w:tc>
        <w:tc>
          <w:tcPr>
            <w:tcW w:w="4389" w:type="dxa"/>
          </w:tcPr>
          <w:p w14:paraId="22DB7239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Qualitätsmanagement Board</w:t>
            </w:r>
          </w:p>
        </w:tc>
      </w:tr>
      <w:tr w:rsidR="007834A1" w:rsidRPr="007834A1" w14:paraId="72BC87EC" w14:textId="77777777" w:rsidTr="004E4F5C">
        <w:tc>
          <w:tcPr>
            <w:tcW w:w="4389" w:type="dxa"/>
          </w:tcPr>
          <w:p w14:paraId="0CBD1EFA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QM</w:t>
            </w:r>
          </w:p>
        </w:tc>
        <w:tc>
          <w:tcPr>
            <w:tcW w:w="4389" w:type="dxa"/>
          </w:tcPr>
          <w:p w14:paraId="4E5A214E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Qualitätsmanagement</w:t>
            </w:r>
          </w:p>
        </w:tc>
      </w:tr>
      <w:tr w:rsidR="007834A1" w:rsidRPr="007834A1" w14:paraId="04892983" w14:textId="77777777" w:rsidTr="004E4F5C">
        <w:tc>
          <w:tcPr>
            <w:tcW w:w="4389" w:type="dxa"/>
          </w:tcPr>
          <w:p w14:paraId="45B759BA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QM-HB</w:t>
            </w:r>
          </w:p>
        </w:tc>
        <w:tc>
          <w:tcPr>
            <w:tcW w:w="4389" w:type="dxa"/>
          </w:tcPr>
          <w:p w14:paraId="25FA0B1D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Qualitätsmanagement-Handbuch</w:t>
            </w:r>
          </w:p>
        </w:tc>
      </w:tr>
      <w:tr w:rsidR="007834A1" w:rsidRPr="007834A1" w14:paraId="73414D2F" w14:textId="77777777" w:rsidTr="004E4F5C">
        <w:tc>
          <w:tcPr>
            <w:tcW w:w="4389" w:type="dxa"/>
          </w:tcPr>
          <w:p w14:paraId="1D0A2F21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QS</w:t>
            </w:r>
          </w:p>
        </w:tc>
        <w:tc>
          <w:tcPr>
            <w:tcW w:w="4389" w:type="dxa"/>
          </w:tcPr>
          <w:p w14:paraId="2ABEC2BB" w14:textId="77777777" w:rsidR="007834A1" w:rsidRPr="00A55102" w:rsidRDefault="007834A1" w:rsidP="007834A1">
            <w:pPr>
              <w:pStyle w:val="110-TextTabelle9pt"/>
              <w:rPr>
                <w:color w:val="00B0F0"/>
              </w:rPr>
            </w:pPr>
            <w:r w:rsidRPr="00A55102">
              <w:rPr>
                <w:color w:val="00B0F0"/>
              </w:rPr>
              <w:t>Qualitätssicherung</w:t>
            </w:r>
          </w:p>
        </w:tc>
      </w:tr>
    </w:tbl>
    <w:p w14:paraId="6F47214B" w14:textId="77777777" w:rsidR="00CF6711" w:rsidRDefault="00CF6711" w:rsidP="004A169A">
      <w:pPr>
        <w:pStyle w:val="100-TextStandard10pt"/>
      </w:pPr>
    </w:p>
    <w:sectPr w:rsidR="00CF6711" w:rsidSect="00B1483E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18" w:right="1700" w:bottom="1418" w:left="1418" w:header="709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38D1F" w14:textId="77777777" w:rsidR="0061076F" w:rsidRDefault="0061076F" w:rsidP="00363422">
      <w:pPr>
        <w:spacing w:after="0"/>
      </w:pPr>
      <w:r>
        <w:separator/>
      </w:r>
    </w:p>
    <w:p w14:paraId="10D9A034" w14:textId="77777777" w:rsidR="0061076F" w:rsidRDefault="0061076F"/>
  </w:endnote>
  <w:endnote w:type="continuationSeparator" w:id="0">
    <w:p w14:paraId="4159582B" w14:textId="77777777" w:rsidR="0061076F" w:rsidRDefault="0061076F" w:rsidP="00363422">
      <w:pPr>
        <w:spacing w:after="0"/>
      </w:pPr>
      <w:r>
        <w:continuationSeparator/>
      </w:r>
    </w:p>
    <w:p w14:paraId="1B98336E" w14:textId="77777777" w:rsidR="0061076F" w:rsidRDefault="006107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8789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94"/>
      <w:gridCol w:w="4395"/>
    </w:tblGrid>
    <w:tr w:rsidR="00F651F8" w:rsidRPr="00E85820" w14:paraId="30610BE7" w14:textId="77777777" w:rsidTr="00CB435A">
      <w:tc>
        <w:tcPr>
          <w:tcW w:w="4394" w:type="dxa"/>
          <w:tcBorders>
            <w:top w:val="single" w:sz="8" w:space="0" w:color="000000" w:themeColor="text1"/>
            <w:bottom w:val="nil"/>
          </w:tcBorders>
          <w:tcMar>
            <w:left w:w="0" w:type="dxa"/>
            <w:right w:w="0" w:type="dxa"/>
          </w:tcMar>
          <w:vAlign w:val="center"/>
        </w:tcPr>
        <w:p w14:paraId="30465B32" w14:textId="77777777" w:rsidR="00F651F8" w:rsidRPr="00A02734" w:rsidRDefault="00F651F8" w:rsidP="00F651F8">
          <w:pPr>
            <w:pStyle w:val="700-KopfzeileStandard"/>
          </w:pPr>
        </w:p>
      </w:tc>
      <w:tc>
        <w:tcPr>
          <w:tcW w:w="4395" w:type="dxa"/>
          <w:tcBorders>
            <w:top w:val="single" w:sz="8" w:space="0" w:color="000000" w:themeColor="text1"/>
            <w:bottom w:val="nil"/>
          </w:tcBorders>
        </w:tcPr>
        <w:p w14:paraId="16254F54" w14:textId="77777777" w:rsidR="00F651F8" w:rsidRPr="00A02734" w:rsidRDefault="00F651F8" w:rsidP="00F651F8">
          <w:pPr>
            <w:pStyle w:val="710-FuzeileStandard"/>
          </w:pPr>
          <w:r w:rsidRPr="008A660A">
            <w:t xml:space="preserve">Seite </w:t>
          </w:r>
          <w:r w:rsidRPr="009475C6">
            <w:fldChar w:fldCharType="begin"/>
          </w:r>
          <w:r w:rsidRPr="008A660A">
            <w:instrText xml:space="preserve"> PAGE </w:instrText>
          </w:r>
          <w:r w:rsidRPr="009475C6">
            <w:fldChar w:fldCharType="separate"/>
          </w:r>
          <w:r w:rsidR="00D254EF">
            <w:rPr>
              <w:noProof/>
            </w:rPr>
            <w:t>7</w:t>
          </w:r>
          <w:r w:rsidRPr="009475C6">
            <w:fldChar w:fldCharType="end"/>
          </w:r>
          <w:r w:rsidRPr="008A660A">
            <w:t xml:space="preserve"> von </w:t>
          </w:r>
          <w:r>
            <w:fldChar w:fldCharType="begin"/>
          </w:r>
          <w:r w:rsidRPr="008A660A">
            <w:instrText xml:space="preserve"> NUMPAGES </w:instrText>
          </w:r>
          <w:r>
            <w:fldChar w:fldCharType="separate"/>
          </w:r>
          <w:r w:rsidR="00D254EF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</w:tr>
    <w:tr w:rsidR="00F651F8" w14:paraId="0B64F4EA" w14:textId="77777777" w:rsidTr="00CB435A">
      <w:tc>
        <w:tcPr>
          <w:tcW w:w="4394" w:type="dxa"/>
          <w:tcBorders>
            <w:top w:val="nil"/>
            <w:bottom w:val="nil"/>
          </w:tcBorders>
          <w:tcMar>
            <w:left w:w="0" w:type="dxa"/>
            <w:right w:w="0" w:type="dxa"/>
          </w:tcMar>
          <w:vAlign w:val="center"/>
        </w:tcPr>
        <w:p w14:paraId="16127436" w14:textId="77777777" w:rsidR="00F651F8" w:rsidRPr="00A02734" w:rsidRDefault="00F651F8" w:rsidP="00F651F8">
          <w:pPr>
            <w:pStyle w:val="700-KopfzeileStandard"/>
          </w:pPr>
        </w:p>
      </w:tc>
      <w:tc>
        <w:tcPr>
          <w:tcW w:w="4395" w:type="dxa"/>
          <w:tcBorders>
            <w:top w:val="nil"/>
            <w:bottom w:val="nil"/>
          </w:tcBorders>
        </w:tcPr>
        <w:p w14:paraId="5D01068B" w14:textId="77777777" w:rsidR="00F651F8" w:rsidRPr="00A02734" w:rsidRDefault="00F651F8" w:rsidP="00F651F8">
          <w:pPr>
            <w:pStyle w:val="700-KopfzeileStandard"/>
          </w:pPr>
        </w:p>
      </w:tc>
    </w:tr>
  </w:tbl>
  <w:p w14:paraId="3B14767F" w14:textId="77777777" w:rsidR="001065A0" w:rsidRPr="00F651F8" w:rsidRDefault="001065A0" w:rsidP="00D4454E">
    <w:pPr>
      <w:pStyle w:val="Fuzeile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8789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94"/>
      <w:gridCol w:w="4395"/>
    </w:tblGrid>
    <w:tr w:rsidR="00FB10EA" w:rsidRPr="00E85820" w14:paraId="6D4E5432" w14:textId="77777777" w:rsidTr="00E00F61">
      <w:tc>
        <w:tcPr>
          <w:tcW w:w="4394" w:type="dxa"/>
          <w:tcBorders>
            <w:top w:val="single" w:sz="8" w:space="0" w:color="000000" w:themeColor="text1"/>
            <w:bottom w:val="nil"/>
          </w:tcBorders>
          <w:tcMar>
            <w:left w:w="0" w:type="dxa"/>
            <w:right w:w="0" w:type="dxa"/>
          </w:tcMar>
          <w:vAlign w:val="center"/>
        </w:tcPr>
        <w:p w14:paraId="6EF69F4E" w14:textId="77777777" w:rsidR="00FB10EA" w:rsidRPr="00A02734" w:rsidRDefault="00FB10EA" w:rsidP="00FB10EA">
          <w:pPr>
            <w:pStyle w:val="700-KopfzeileStandard"/>
          </w:pPr>
        </w:p>
      </w:tc>
      <w:tc>
        <w:tcPr>
          <w:tcW w:w="4395" w:type="dxa"/>
          <w:tcBorders>
            <w:top w:val="single" w:sz="8" w:space="0" w:color="000000" w:themeColor="text1"/>
            <w:bottom w:val="nil"/>
          </w:tcBorders>
        </w:tcPr>
        <w:p w14:paraId="064A593E" w14:textId="77777777" w:rsidR="00FB10EA" w:rsidRPr="00A02734" w:rsidRDefault="00FB10EA" w:rsidP="00FB10EA">
          <w:pPr>
            <w:pStyle w:val="710-FuzeileStandard"/>
          </w:pPr>
          <w:r w:rsidRPr="008A660A">
            <w:t xml:space="preserve">Seite </w:t>
          </w:r>
          <w:r w:rsidRPr="009475C6">
            <w:fldChar w:fldCharType="begin"/>
          </w:r>
          <w:r w:rsidRPr="008A660A">
            <w:instrText xml:space="preserve"> PAGE </w:instrText>
          </w:r>
          <w:r w:rsidRPr="009475C6">
            <w:fldChar w:fldCharType="separate"/>
          </w:r>
          <w:r>
            <w:rPr>
              <w:noProof/>
            </w:rPr>
            <w:t>7</w:t>
          </w:r>
          <w:r w:rsidRPr="009475C6">
            <w:fldChar w:fldCharType="end"/>
          </w:r>
          <w:r w:rsidRPr="008A660A">
            <w:t xml:space="preserve"> von </w:t>
          </w:r>
          <w:r>
            <w:fldChar w:fldCharType="begin"/>
          </w:r>
          <w:r w:rsidRPr="008A660A">
            <w:instrText xml:space="preserve"> NUMPAGES </w:instrText>
          </w:r>
          <w: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</w:tr>
    <w:tr w:rsidR="00FB10EA" w14:paraId="47579DA9" w14:textId="77777777" w:rsidTr="00E00F61">
      <w:tc>
        <w:tcPr>
          <w:tcW w:w="4394" w:type="dxa"/>
          <w:tcBorders>
            <w:top w:val="nil"/>
            <w:bottom w:val="nil"/>
          </w:tcBorders>
          <w:tcMar>
            <w:left w:w="0" w:type="dxa"/>
            <w:right w:w="0" w:type="dxa"/>
          </w:tcMar>
          <w:vAlign w:val="center"/>
        </w:tcPr>
        <w:p w14:paraId="7100F69A" w14:textId="77777777" w:rsidR="00FB10EA" w:rsidRPr="00A02734" w:rsidRDefault="00FB10EA" w:rsidP="00FB10EA">
          <w:pPr>
            <w:pStyle w:val="700-KopfzeileStandard"/>
          </w:pPr>
        </w:p>
      </w:tc>
      <w:tc>
        <w:tcPr>
          <w:tcW w:w="4395" w:type="dxa"/>
          <w:tcBorders>
            <w:top w:val="nil"/>
            <w:bottom w:val="nil"/>
          </w:tcBorders>
        </w:tcPr>
        <w:p w14:paraId="4D015646" w14:textId="77777777" w:rsidR="00FB10EA" w:rsidRPr="00A02734" w:rsidRDefault="00FB10EA" w:rsidP="00FB10EA">
          <w:pPr>
            <w:pStyle w:val="700-KopfzeileStandard"/>
          </w:pPr>
        </w:p>
      </w:tc>
    </w:tr>
  </w:tbl>
  <w:p w14:paraId="07483B42" w14:textId="77777777" w:rsidR="00FB10EA" w:rsidRDefault="00FB10EA" w:rsidP="00FB10EA">
    <w:pPr>
      <w:pStyle w:val="Fuzeile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C9C69" w14:textId="77777777" w:rsidR="0061076F" w:rsidRDefault="0061076F" w:rsidP="00C90CB3">
      <w:r>
        <w:separator/>
      </w:r>
    </w:p>
    <w:p w14:paraId="59B94B6C" w14:textId="77777777" w:rsidR="0061076F" w:rsidRDefault="0061076F"/>
  </w:footnote>
  <w:footnote w:type="continuationSeparator" w:id="0">
    <w:p w14:paraId="7BAC85F4" w14:textId="77777777" w:rsidR="0061076F" w:rsidRDefault="0061076F" w:rsidP="00C90CB3">
      <w:pPr>
        <w:pStyle w:val="100-TextStandard10pt"/>
      </w:pPr>
      <w:r>
        <w:continuationSeparator/>
      </w:r>
    </w:p>
    <w:p w14:paraId="249BDF13" w14:textId="77777777" w:rsidR="0061076F" w:rsidRDefault="0061076F"/>
  </w:footnote>
  <w:footnote w:type="continuationNotice" w:id="1">
    <w:p w14:paraId="71F5C940" w14:textId="77777777" w:rsidR="0061076F" w:rsidRDefault="0061076F">
      <w:pPr>
        <w:spacing w:after="0"/>
      </w:pPr>
    </w:p>
    <w:p w14:paraId="7D36A118" w14:textId="77777777" w:rsidR="0061076F" w:rsidRDefault="006107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8789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bottom w:w="57" w:type="dxa"/>
      </w:tblCellMar>
      <w:tblLook w:val="04A0" w:firstRow="1" w:lastRow="0" w:firstColumn="1" w:lastColumn="0" w:noHBand="0" w:noVBand="1"/>
    </w:tblPr>
    <w:tblGrid>
      <w:gridCol w:w="7079"/>
      <w:gridCol w:w="1710"/>
    </w:tblGrid>
    <w:tr w:rsidR="001D31EC" w:rsidRPr="00E85820" w14:paraId="75CE1173" w14:textId="77777777" w:rsidTr="00D713F8">
      <w:sdt>
        <w:sdtPr>
          <w:alias w:val="Dokumentart"/>
          <w:tag w:val="e983dedc4dc34647a11ea0ce8776de1a"/>
          <w:id w:val="846062121"/>
          <w:dataBinding w:prefixMappings="xmlns:ns0='http://schemas.microsoft.com/office/2006/metadata/properties' xmlns:ns1='http://www.w3.org/2001/XMLSchema-instance' xmlns:ns2='http://schemas.microsoft.com/office/infopath/2007/PartnerControls' xmlns:ns3='7e4baebc-ab18-48f0-972e-951857200f5e' xmlns:ns4='4b59b877-70a0-44f7-81ec-388678e01d2d' " w:xpath="/ns0:properties[1]/documentManagement[1]/ns4:e983dedc4dc34647a11ea0ce8776de1a[1]/ns2:Terms[1]" w:storeItemID="{A4541909-80C9-4B3E-8040-D6AE60B800FA}"/>
          <w:text w:multiLine="1"/>
        </w:sdtPr>
        <w:sdtEndPr/>
        <w:sdtContent>
          <w:tc>
            <w:tcPr>
              <w:tcW w:w="7230" w:type="dxa"/>
              <w:tcMar>
                <w:left w:w="0" w:type="dxa"/>
                <w:right w:w="0" w:type="dxa"/>
              </w:tcMar>
              <w:vAlign w:val="center"/>
            </w:tcPr>
            <w:p w14:paraId="08BDEFFF" w14:textId="77777777" w:rsidR="001D31EC" w:rsidRPr="00A02734" w:rsidRDefault="00D84491" w:rsidP="005207FD">
              <w:pPr>
                <w:pStyle w:val="700-KopfzeileStandard"/>
              </w:pPr>
              <w:r>
                <w:t>Vorlage</w:t>
              </w:r>
            </w:p>
          </w:tc>
        </w:sdtContent>
      </w:sdt>
      <w:tc>
        <w:tcPr>
          <w:tcW w:w="1559" w:type="dxa"/>
          <w:vMerge w:val="restart"/>
          <w:tcMar>
            <w:left w:w="0" w:type="dxa"/>
            <w:right w:w="0" w:type="dxa"/>
          </w:tcMar>
          <w:vAlign w:val="center"/>
        </w:tcPr>
        <w:p w14:paraId="79ACD0AA" w14:textId="77777777" w:rsidR="001D31EC" w:rsidRPr="00D713F8" w:rsidRDefault="00CE7BBA" w:rsidP="00D713F8">
          <w:pPr>
            <w:jc w:val="right"/>
          </w:pPr>
          <w:r>
            <w:rPr>
              <w:noProof/>
            </w:rPr>
            <w:drawing>
              <wp:inline distT="0" distB="0" distL="0" distR="0" wp14:anchorId="78845D9B" wp14:editId="0907FE6B">
                <wp:extent cx="1080000" cy="363364"/>
                <wp:effectExtent l="0" t="0" r="6350" b="0"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EXCO_Logo_428x144px_whi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363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D52C0" w14:paraId="10D63B85" w14:textId="77777777" w:rsidTr="0010186E">
      <w:tc>
        <w:tcPr>
          <w:tcW w:w="7230" w:type="dxa"/>
          <w:tcMar>
            <w:left w:w="0" w:type="dxa"/>
            <w:right w:w="0" w:type="dxa"/>
          </w:tcMar>
          <w:vAlign w:val="center"/>
        </w:tcPr>
        <w:p w14:paraId="7D80672E" w14:textId="33329082" w:rsidR="00BD52C0" w:rsidRPr="00A02734" w:rsidRDefault="0061076F" w:rsidP="00886026">
          <w:pPr>
            <w:pStyle w:val="700-KopfzeileStandard"/>
          </w:pPr>
          <w:sdt>
            <w:sdtPr>
              <w:alias w:val="Dokumenten-ID"/>
              <w:tag w:val="Dokumenten_x002d_ID"/>
              <w:id w:val="-1217655943"/>
              <w:dataBinding w:prefixMappings="xmlns:ns0='http://schemas.microsoft.com/office/2006/metadata/properties' xmlns:ns1='http://www.w3.org/2001/XMLSchema-instance' xmlns:ns2='http://schemas.microsoft.com/office/infopath/2007/PartnerControls' xmlns:ns3='709e9406-1e32-4b4f-996a-75844e03bb13' xmlns:ns4='06ac791c-a616-4961-91ad-fc3e11937d7f' " w:xpath="/ns0:properties[1]/documentManagement[1]/ns3:Dokumenten_x002d_ID[1]" w:storeItemID="{A4541909-80C9-4B3E-8040-D6AE60B800FA}"/>
              <w15:appearance w15:val="hidden"/>
              <w:text/>
            </w:sdtPr>
            <w:sdtEndPr/>
            <w:sdtContent>
              <w:r w:rsidR="00116B97">
                <w:t>QM-PB-105-2</w:t>
              </w:r>
            </w:sdtContent>
          </w:sdt>
          <w:r w:rsidR="005207FD">
            <w:t xml:space="preserve"> </w:t>
          </w:r>
          <w:r w:rsidR="00886026">
            <w:t xml:space="preserve">- </w:t>
          </w:r>
          <w:sdt>
            <w:sdtPr>
              <w:alias w:val="Titel"/>
              <w:tag w:val=""/>
              <w:id w:val="388311516"/>
              <w:placeholder>
                <w:docPart w:val="093FAC8FE73E4B57A352F14352FD55C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/>
            <w:sdtContent>
              <w:r w:rsidR="004628F7" w:rsidRPr="00E726A2">
                <w:rPr>
                  <w:rStyle w:val="Platzhaltertext"/>
                </w:rPr>
                <w:t>[Versionsangabe]</w:t>
              </w:r>
            </w:sdtContent>
          </w:sdt>
          <w:r w:rsidR="00886026">
            <w:t xml:space="preserve"> </w:t>
          </w:r>
          <w:r w:rsidR="00096C90">
            <w:t>–</w:t>
          </w:r>
          <w:r w:rsidR="00BD52C0">
            <w:t xml:space="preserve"> Version</w:t>
          </w:r>
          <w:r w:rsidR="007816F4">
            <w:t xml:space="preserve"> </w:t>
          </w:r>
          <w:sdt>
            <w:sdtPr>
              <w:alias w:val="Versionsangabe"/>
              <w:tag w:val="ExternalVersion"/>
              <w:id w:val="-201242408"/>
              <w:dataBinding w:prefixMappings="xmlns:ns0='http://schemas.microsoft.com/office/2006/metadata/properties' xmlns:ns1='http://www.w3.org/2001/XMLSchema-instance' xmlns:ns2='http://schemas.microsoft.com/office/infopath/2007/PartnerControls' xmlns:ns3='7e4baebc-ab18-48f0-972e-951857200f5e' xmlns:ns4='4b59b877-70a0-44f7-81ec-388678e01d2d' " w:xpath="/ns0:properties[1]/documentManagement[1]/ns4:ExternalVersion[1]" w:storeItemID="{A4541909-80C9-4B3E-8040-D6AE60B800FA}"/>
              <w:text/>
            </w:sdtPr>
            <w:sdtEndPr/>
            <w:sdtContent>
              <w:r w:rsidR="00785B61">
                <w:t>1</w:t>
              </w:r>
              <w:r w:rsidR="00FB10EA">
                <w:t>.0</w:t>
              </w:r>
            </w:sdtContent>
          </w:sdt>
        </w:p>
      </w:tc>
      <w:tc>
        <w:tcPr>
          <w:tcW w:w="1559" w:type="dxa"/>
          <w:vMerge/>
          <w:tcMar>
            <w:left w:w="0" w:type="dxa"/>
            <w:right w:w="0" w:type="dxa"/>
          </w:tcMar>
          <w:vAlign w:val="center"/>
        </w:tcPr>
        <w:p w14:paraId="42033A09" w14:textId="77777777" w:rsidR="00BD52C0" w:rsidRDefault="00BD52C0" w:rsidP="00BD52C0"/>
      </w:tc>
    </w:tr>
  </w:tbl>
  <w:p w14:paraId="05B62567" w14:textId="77777777" w:rsidR="00071D67" w:rsidRDefault="00071D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17BCA" w14:textId="513C6BCD" w:rsidR="00CC10A0" w:rsidRDefault="00867470" w:rsidP="00CC10A0">
    <w:pP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0BF8A8" wp14:editId="74B1ED1A">
          <wp:simplePos x="0" y="0"/>
          <wp:positionH relativeFrom="margin">
            <wp:posOffset>-659958</wp:posOffset>
          </wp:positionH>
          <wp:positionV relativeFrom="margin">
            <wp:posOffset>-782514</wp:posOffset>
          </wp:positionV>
          <wp:extent cx="3014472" cy="670560"/>
          <wp:effectExtent l="0" t="0" r="0" b="0"/>
          <wp:wrapSquare wrapText="bothSides"/>
          <wp:docPr id="1264361580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4361580" name="Grafik 12643615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4472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626BBF0" w14:textId="154D4AD4" w:rsidR="00CC10A0" w:rsidRDefault="00CC10A0" w:rsidP="00CC10A0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68AC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73277"/>
    <w:multiLevelType w:val="hybridMultilevel"/>
    <w:tmpl w:val="81425B0E"/>
    <w:lvl w:ilvl="0" w:tplc="833638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47005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74C36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0E5C44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37D0A3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030A15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635AD5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69CE6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6D3885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02F46A2F"/>
    <w:multiLevelType w:val="multilevel"/>
    <w:tmpl w:val="CF76631E"/>
    <w:styleLink w:val="L312-ListeTabelleStrich"/>
    <w:lvl w:ilvl="0">
      <w:start w:val="1"/>
      <w:numFmt w:val="bullet"/>
      <w:lvlText w:val="–"/>
      <w:lvlJc w:val="left"/>
      <w:pPr>
        <w:tabs>
          <w:tab w:val="num" w:pos="567"/>
        </w:tabs>
        <w:ind w:left="284" w:hanging="284"/>
      </w:pPr>
      <w:rPr>
        <w:rFonts w:ascii="Arial" w:hAnsi="Arial" w:hint="default"/>
        <w:sz w:val="18"/>
      </w:rPr>
    </w:lvl>
    <w:lvl w:ilvl="1">
      <w:start w:val="1"/>
      <w:numFmt w:val="bullet"/>
      <w:pStyle w:val="312-ListeTabelleStrich"/>
      <w:lvlText w:val="–"/>
      <w:lvlJc w:val="left"/>
      <w:pPr>
        <w:tabs>
          <w:tab w:val="num" w:pos="851"/>
        </w:tabs>
        <w:ind w:left="568" w:hanging="284"/>
      </w:pPr>
      <w:rPr>
        <w:rFonts w:ascii="Arial" w:hAnsi="Arial" w:hint="default"/>
        <w:sz w:val="18"/>
      </w:rPr>
    </w:lvl>
    <w:lvl w:ilvl="2">
      <w:start w:val="1"/>
      <w:numFmt w:val="bullet"/>
      <w:lvlText w:val="–"/>
      <w:lvlJc w:val="left"/>
      <w:pPr>
        <w:tabs>
          <w:tab w:val="num" w:pos="1135"/>
        </w:tabs>
        <w:ind w:left="852" w:hanging="284"/>
      </w:pPr>
      <w:rPr>
        <w:rFonts w:ascii="Arial" w:hAnsi="Arial" w:hint="default"/>
        <w:sz w:val="18"/>
      </w:rPr>
    </w:lvl>
    <w:lvl w:ilvl="3">
      <w:start w:val="1"/>
      <w:numFmt w:val="bullet"/>
      <w:lvlText w:val="–"/>
      <w:lvlJc w:val="left"/>
      <w:pPr>
        <w:tabs>
          <w:tab w:val="num" w:pos="1419"/>
        </w:tabs>
        <w:ind w:left="1136" w:hanging="284"/>
      </w:pPr>
      <w:rPr>
        <w:rFonts w:ascii="Arial" w:hAnsi="Arial" w:hint="default"/>
        <w:sz w:val="18"/>
      </w:rPr>
    </w:lvl>
    <w:lvl w:ilvl="4">
      <w:start w:val="1"/>
      <w:numFmt w:val="bullet"/>
      <w:lvlText w:val="–"/>
      <w:lvlJc w:val="left"/>
      <w:pPr>
        <w:tabs>
          <w:tab w:val="num" w:pos="1703"/>
        </w:tabs>
        <w:ind w:left="1420" w:hanging="284"/>
      </w:pPr>
      <w:rPr>
        <w:rFonts w:ascii="Arial" w:hAnsi="Arial" w:hint="default"/>
        <w:sz w:val="18"/>
      </w:rPr>
    </w:lvl>
    <w:lvl w:ilvl="5">
      <w:start w:val="1"/>
      <w:numFmt w:val="bullet"/>
      <w:lvlText w:val="–"/>
      <w:lvlJc w:val="left"/>
      <w:pPr>
        <w:tabs>
          <w:tab w:val="num" w:pos="1987"/>
        </w:tabs>
        <w:ind w:left="1701" w:hanging="283"/>
      </w:pPr>
      <w:rPr>
        <w:rFonts w:ascii="Arial" w:hAnsi="Arial" w:hint="default"/>
        <w:sz w:val="18"/>
      </w:rPr>
    </w:lvl>
    <w:lvl w:ilvl="6">
      <w:start w:val="1"/>
      <w:numFmt w:val="bullet"/>
      <w:lvlText w:val="–"/>
      <w:lvlJc w:val="left"/>
      <w:pPr>
        <w:tabs>
          <w:tab w:val="num" w:pos="2268"/>
        </w:tabs>
        <w:ind w:left="1985" w:hanging="284"/>
      </w:pPr>
      <w:rPr>
        <w:rFonts w:ascii="Arial" w:hAnsi="Arial" w:hint="default"/>
        <w:sz w:val="18"/>
      </w:rPr>
    </w:lvl>
    <w:lvl w:ilvl="7">
      <w:start w:val="1"/>
      <w:numFmt w:val="bullet"/>
      <w:lvlText w:val="–"/>
      <w:lvlJc w:val="left"/>
      <w:pPr>
        <w:tabs>
          <w:tab w:val="num" w:pos="2552"/>
        </w:tabs>
        <w:ind w:left="2268" w:hanging="283"/>
      </w:pPr>
      <w:rPr>
        <w:rFonts w:ascii="Calibri" w:hAnsi="Calibri" w:hint="default"/>
        <w:sz w:val="18"/>
      </w:rPr>
    </w:lvl>
    <w:lvl w:ilvl="8">
      <w:start w:val="1"/>
      <w:numFmt w:val="bullet"/>
      <w:lvlText w:val="–"/>
      <w:lvlJc w:val="left"/>
      <w:pPr>
        <w:tabs>
          <w:tab w:val="num" w:pos="2835"/>
        </w:tabs>
        <w:ind w:left="2552" w:hanging="284"/>
      </w:pPr>
      <w:rPr>
        <w:rFonts w:ascii="Arial" w:hAnsi="Arial" w:hint="default"/>
        <w:sz w:val="18"/>
      </w:rPr>
    </w:lvl>
  </w:abstractNum>
  <w:abstractNum w:abstractNumId="3" w15:restartNumberingAfterBreak="0">
    <w:nsid w:val="042769C0"/>
    <w:multiLevelType w:val="hybridMultilevel"/>
    <w:tmpl w:val="9698CB30"/>
    <w:lvl w:ilvl="0" w:tplc="8714A73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5C623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0700F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12866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49405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E59C0EF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10D8A6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4E94164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04BAA0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" w15:restartNumberingAfterBreak="0">
    <w:nsid w:val="045F65D7"/>
    <w:multiLevelType w:val="multilevel"/>
    <w:tmpl w:val="A9942298"/>
    <w:numStyleLink w:val="L304-ListeStandardBox"/>
  </w:abstractNum>
  <w:abstractNum w:abstractNumId="5" w15:restartNumberingAfterBreak="0">
    <w:nsid w:val="07CB379C"/>
    <w:multiLevelType w:val="hybridMultilevel"/>
    <w:tmpl w:val="16901936"/>
    <w:lvl w:ilvl="0" w:tplc="899A6E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BD8AD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0725DD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0D800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22C8B21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E40A7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04E8F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C5057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F4561A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6" w15:restartNumberingAfterBreak="0">
    <w:nsid w:val="0A076A21"/>
    <w:multiLevelType w:val="hybridMultilevel"/>
    <w:tmpl w:val="965CBE1E"/>
    <w:lvl w:ilvl="0" w:tplc="10389D9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8DE658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FC23EE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AC68C7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CE4E11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7086B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553EC4D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CFF467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68586A4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7" w15:restartNumberingAfterBreak="0">
    <w:nsid w:val="0B3074AE"/>
    <w:multiLevelType w:val="multilevel"/>
    <w:tmpl w:val="9B28B7A0"/>
    <w:styleLink w:val="L303-ListeStandardPfeil"/>
    <w:lvl w:ilvl="0">
      <w:start w:val="1"/>
      <w:numFmt w:val="bullet"/>
      <w:lvlText w:val="→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20"/>
      </w:rPr>
    </w:lvl>
    <w:lvl w:ilvl="1">
      <w:start w:val="1"/>
      <w:numFmt w:val="bullet"/>
      <w:pStyle w:val="303-ListeStandardPfeil"/>
      <w:lvlText w:val="→"/>
      <w:lvlJc w:val="left"/>
      <w:pPr>
        <w:tabs>
          <w:tab w:val="num" w:pos="568"/>
        </w:tabs>
        <w:ind w:left="568" w:hanging="284"/>
      </w:pPr>
      <w:rPr>
        <w:rFonts w:ascii="Arial" w:hAnsi="Arial" w:hint="default"/>
        <w:sz w:val="20"/>
      </w:rPr>
    </w:lvl>
    <w:lvl w:ilvl="2">
      <w:start w:val="1"/>
      <w:numFmt w:val="bullet"/>
      <w:lvlText w:val="→"/>
      <w:lvlJc w:val="left"/>
      <w:pPr>
        <w:tabs>
          <w:tab w:val="num" w:pos="852"/>
        </w:tabs>
        <w:ind w:left="852" w:hanging="284"/>
      </w:pPr>
      <w:rPr>
        <w:rFonts w:ascii="Arial" w:hAnsi="Arial" w:hint="default"/>
        <w:sz w:val="20"/>
      </w:rPr>
    </w:lvl>
    <w:lvl w:ilvl="3">
      <w:start w:val="1"/>
      <w:numFmt w:val="bullet"/>
      <w:lvlText w:val="→"/>
      <w:lvlJc w:val="left"/>
      <w:pPr>
        <w:tabs>
          <w:tab w:val="num" w:pos="1136"/>
        </w:tabs>
        <w:ind w:left="1136" w:hanging="284"/>
      </w:pPr>
      <w:rPr>
        <w:rFonts w:ascii="Arial" w:hAnsi="Arial" w:hint="default"/>
        <w:sz w:val="20"/>
      </w:rPr>
    </w:lvl>
    <w:lvl w:ilvl="4">
      <w:start w:val="1"/>
      <w:numFmt w:val="bullet"/>
      <w:lvlText w:val="→"/>
      <w:lvlJc w:val="left"/>
      <w:pPr>
        <w:tabs>
          <w:tab w:val="num" w:pos="1420"/>
        </w:tabs>
        <w:ind w:left="1420" w:hanging="284"/>
      </w:pPr>
      <w:rPr>
        <w:rFonts w:ascii="Arial" w:hAnsi="Arial" w:hint="default"/>
        <w:sz w:val="20"/>
      </w:rPr>
    </w:lvl>
    <w:lvl w:ilvl="5">
      <w:start w:val="1"/>
      <w:numFmt w:val="bullet"/>
      <w:lvlText w:val="→"/>
      <w:lvlJc w:val="left"/>
      <w:pPr>
        <w:tabs>
          <w:tab w:val="num" w:pos="1701"/>
        </w:tabs>
        <w:ind w:left="1701" w:hanging="281"/>
      </w:pPr>
      <w:rPr>
        <w:rFonts w:ascii="Arial" w:hAnsi="Arial" w:hint="default"/>
        <w:sz w:val="20"/>
      </w:rPr>
    </w:lvl>
    <w:lvl w:ilvl="6">
      <w:start w:val="1"/>
      <w:numFmt w:val="bullet"/>
      <w:lvlText w:val="→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sz w:val="20"/>
      </w:rPr>
    </w:lvl>
    <w:lvl w:ilvl="7">
      <w:start w:val="1"/>
      <w:numFmt w:val="bullet"/>
      <w:lvlText w:val="→"/>
      <w:lvlJc w:val="left"/>
      <w:pPr>
        <w:tabs>
          <w:tab w:val="num" w:pos="2268"/>
        </w:tabs>
        <w:ind w:left="2268" w:hanging="283"/>
      </w:pPr>
      <w:rPr>
        <w:rFonts w:ascii="Arial" w:hAnsi="Arial" w:hint="default"/>
        <w:sz w:val="20"/>
      </w:rPr>
    </w:lvl>
    <w:lvl w:ilvl="8">
      <w:start w:val="1"/>
      <w:numFmt w:val="bullet"/>
      <w:lvlText w:val="→"/>
      <w:lvlJc w:val="left"/>
      <w:pPr>
        <w:tabs>
          <w:tab w:val="num" w:pos="2552"/>
        </w:tabs>
        <w:ind w:left="2552" w:hanging="284"/>
      </w:pPr>
      <w:rPr>
        <w:rFonts w:ascii="Arial" w:hAnsi="Arial" w:hint="default"/>
        <w:sz w:val="20"/>
      </w:rPr>
    </w:lvl>
  </w:abstractNum>
  <w:abstractNum w:abstractNumId="8" w15:restartNumberingAfterBreak="0">
    <w:nsid w:val="0C2A6742"/>
    <w:multiLevelType w:val="multilevel"/>
    <w:tmpl w:val="A6628C8A"/>
    <w:numStyleLink w:val="L630-ListeReferenzen"/>
  </w:abstractNum>
  <w:abstractNum w:abstractNumId="9" w15:restartNumberingAfterBreak="0">
    <w:nsid w:val="0CA829B5"/>
    <w:multiLevelType w:val="multilevel"/>
    <w:tmpl w:val="661820E8"/>
    <w:styleLink w:val="420-automNrfrassozieierteDokumente"/>
    <w:lvl w:ilvl="0">
      <w:start w:val="1"/>
      <w:numFmt w:val="decimal"/>
      <w:lvlText w:val="[%1]"/>
      <w:lvlJc w:val="left"/>
      <w:pPr>
        <w:ind w:left="454" w:hanging="454"/>
      </w:pPr>
      <w:rPr>
        <w:rFonts w:ascii="Arial" w:hAnsi="Arial"/>
        <w:color w:val="000000" w:themeColor="text1"/>
        <w:sz w:val="18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CF0003A"/>
    <w:multiLevelType w:val="multilevel"/>
    <w:tmpl w:val="17B4A97A"/>
    <w:numStyleLink w:val="L305-ListeStandardNummer"/>
  </w:abstractNum>
  <w:abstractNum w:abstractNumId="11" w15:restartNumberingAfterBreak="0">
    <w:nsid w:val="0E7C673C"/>
    <w:multiLevelType w:val="multilevel"/>
    <w:tmpl w:val="9AD45F7A"/>
    <w:styleLink w:val="L302-ListeStandardStrich"/>
    <w:lvl w:ilvl="0">
      <w:start w:val="1"/>
      <w:numFmt w:val="bullet"/>
      <w:lvlText w:val="–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position w:val="0"/>
        <w:sz w:val="20"/>
      </w:rPr>
    </w:lvl>
    <w:lvl w:ilvl="1">
      <w:start w:val="1"/>
      <w:numFmt w:val="bullet"/>
      <w:pStyle w:val="302-ListeStandardStrich"/>
      <w:lvlText w:val="–"/>
      <w:lvlJc w:val="left"/>
      <w:pPr>
        <w:tabs>
          <w:tab w:val="num" w:pos="568"/>
        </w:tabs>
        <w:ind w:left="568" w:hanging="284"/>
      </w:pPr>
      <w:rPr>
        <w:rFonts w:ascii="Arial" w:hAnsi="Arial" w:hint="default"/>
        <w:sz w:val="20"/>
      </w:rPr>
    </w:lvl>
    <w:lvl w:ilvl="2">
      <w:start w:val="1"/>
      <w:numFmt w:val="bullet"/>
      <w:lvlText w:val="–"/>
      <w:lvlJc w:val="left"/>
      <w:pPr>
        <w:tabs>
          <w:tab w:val="num" w:pos="852"/>
        </w:tabs>
        <w:ind w:left="852" w:hanging="284"/>
      </w:pPr>
      <w:rPr>
        <w:rFonts w:ascii="Arial" w:hAnsi="Arial" w:hint="default"/>
        <w:sz w:val="20"/>
      </w:rPr>
    </w:lvl>
    <w:lvl w:ilvl="3">
      <w:start w:val="1"/>
      <w:numFmt w:val="bullet"/>
      <w:lvlText w:val="–"/>
      <w:lvlJc w:val="left"/>
      <w:pPr>
        <w:tabs>
          <w:tab w:val="num" w:pos="1136"/>
        </w:tabs>
        <w:ind w:left="1136" w:hanging="284"/>
      </w:pPr>
      <w:rPr>
        <w:rFonts w:ascii="Arial" w:hAnsi="Arial" w:hint="default"/>
        <w:sz w:val="20"/>
      </w:rPr>
    </w:lvl>
    <w:lvl w:ilvl="4">
      <w:start w:val="1"/>
      <w:numFmt w:val="bullet"/>
      <w:lvlText w:val="–"/>
      <w:lvlJc w:val="left"/>
      <w:pPr>
        <w:tabs>
          <w:tab w:val="num" w:pos="1420"/>
        </w:tabs>
        <w:ind w:left="1420" w:hanging="284"/>
      </w:pPr>
      <w:rPr>
        <w:rFonts w:ascii="Arial" w:hAnsi="Arial" w:hint="default"/>
        <w:sz w:val="20"/>
      </w:rPr>
    </w:lvl>
    <w:lvl w:ilvl="5">
      <w:start w:val="1"/>
      <w:numFmt w:val="bullet"/>
      <w:lvlText w:val="–"/>
      <w:lvlJc w:val="left"/>
      <w:pPr>
        <w:tabs>
          <w:tab w:val="num" w:pos="1701"/>
        </w:tabs>
        <w:ind w:left="1701" w:hanging="281"/>
      </w:pPr>
      <w:rPr>
        <w:rFonts w:ascii="Arial" w:hAnsi="Arial" w:hint="default"/>
        <w:sz w:val="20"/>
      </w:rPr>
    </w:lvl>
    <w:lvl w:ilvl="6">
      <w:start w:val="1"/>
      <w:numFmt w:val="bullet"/>
      <w:lvlText w:val="–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sz w:val="20"/>
      </w:rPr>
    </w:lvl>
    <w:lvl w:ilvl="7">
      <w:start w:val="1"/>
      <w:numFmt w:val="bullet"/>
      <w:lvlText w:val="–"/>
      <w:lvlJc w:val="left"/>
      <w:pPr>
        <w:tabs>
          <w:tab w:val="num" w:pos="2268"/>
        </w:tabs>
        <w:ind w:left="2268" w:hanging="283"/>
      </w:pPr>
      <w:rPr>
        <w:rFonts w:ascii="Arial" w:hAnsi="Arial" w:hint="default"/>
        <w:sz w:val="20"/>
      </w:rPr>
    </w:lvl>
    <w:lvl w:ilvl="8">
      <w:start w:val="1"/>
      <w:numFmt w:val="bullet"/>
      <w:lvlText w:val="–"/>
      <w:lvlJc w:val="left"/>
      <w:pPr>
        <w:tabs>
          <w:tab w:val="num" w:pos="2552"/>
        </w:tabs>
        <w:ind w:left="2552" w:hanging="284"/>
      </w:pPr>
      <w:rPr>
        <w:rFonts w:ascii="Arial" w:hAnsi="Arial" w:hint="default"/>
        <w:sz w:val="20"/>
      </w:rPr>
    </w:lvl>
  </w:abstractNum>
  <w:abstractNum w:abstractNumId="12" w15:restartNumberingAfterBreak="0">
    <w:nsid w:val="118A08E0"/>
    <w:multiLevelType w:val="hybridMultilevel"/>
    <w:tmpl w:val="6CEAAEC4"/>
    <w:lvl w:ilvl="0" w:tplc="2BEEB5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5FEA36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06213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C94C1BE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609245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60B2FB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4FA0A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8162A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3DB6F1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3" w15:restartNumberingAfterBreak="0">
    <w:nsid w:val="12BF672E"/>
    <w:multiLevelType w:val="multilevel"/>
    <w:tmpl w:val="8F3C98D0"/>
    <w:styleLink w:val="L314-ListeTabelleBox"/>
    <w:lvl w:ilvl="0">
      <w:start w:val="1"/>
      <w:numFmt w:val="bullet"/>
      <w:lvlText w:val=""/>
      <w:lvlJc w:val="left"/>
      <w:pPr>
        <w:tabs>
          <w:tab w:val="num" w:pos="567"/>
        </w:tabs>
        <w:ind w:left="284" w:hanging="284"/>
      </w:pPr>
      <w:rPr>
        <w:rFonts w:ascii="Wingdings 2" w:hAnsi="Wingdings 2" w:hint="default"/>
        <w:position w:val="0"/>
        <w:sz w:val="18"/>
      </w:rPr>
    </w:lvl>
    <w:lvl w:ilvl="1">
      <w:start w:val="1"/>
      <w:numFmt w:val="bullet"/>
      <w:pStyle w:val="314-ListeTabelleBox"/>
      <w:lvlText w:val="£"/>
      <w:lvlJc w:val="left"/>
      <w:pPr>
        <w:tabs>
          <w:tab w:val="num" w:pos="851"/>
        </w:tabs>
        <w:ind w:left="568" w:hanging="284"/>
      </w:pPr>
      <w:rPr>
        <w:rFonts w:ascii="Wingdings 2" w:hAnsi="Wingdings 2" w:hint="default"/>
        <w:position w:val="0"/>
        <w:sz w:val="18"/>
      </w:rPr>
    </w:lvl>
    <w:lvl w:ilvl="2">
      <w:start w:val="1"/>
      <w:numFmt w:val="bullet"/>
      <w:lvlText w:val="£"/>
      <w:lvlJc w:val="left"/>
      <w:pPr>
        <w:tabs>
          <w:tab w:val="num" w:pos="1135"/>
        </w:tabs>
        <w:ind w:left="852" w:hanging="284"/>
      </w:pPr>
      <w:rPr>
        <w:rFonts w:ascii="Wingdings 2" w:hAnsi="Wingdings 2" w:hint="default"/>
        <w:position w:val="0"/>
        <w:sz w:val="18"/>
      </w:rPr>
    </w:lvl>
    <w:lvl w:ilvl="3">
      <w:start w:val="1"/>
      <w:numFmt w:val="bullet"/>
      <w:lvlText w:val="£"/>
      <w:lvlJc w:val="left"/>
      <w:pPr>
        <w:tabs>
          <w:tab w:val="num" w:pos="1419"/>
        </w:tabs>
        <w:ind w:left="1136" w:hanging="284"/>
      </w:pPr>
      <w:rPr>
        <w:rFonts w:ascii="Wingdings 2" w:hAnsi="Wingdings 2" w:hint="default"/>
        <w:position w:val="0"/>
        <w:sz w:val="18"/>
      </w:rPr>
    </w:lvl>
    <w:lvl w:ilvl="4">
      <w:start w:val="1"/>
      <w:numFmt w:val="bullet"/>
      <w:lvlText w:val="£"/>
      <w:lvlJc w:val="left"/>
      <w:pPr>
        <w:tabs>
          <w:tab w:val="num" w:pos="1703"/>
        </w:tabs>
        <w:ind w:left="1420" w:hanging="284"/>
      </w:pPr>
      <w:rPr>
        <w:rFonts w:ascii="Wingdings 2" w:hAnsi="Wingdings 2" w:hint="default"/>
        <w:position w:val="0"/>
        <w:sz w:val="18"/>
      </w:rPr>
    </w:lvl>
    <w:lvl w:ilvl="5">
      <w:start w:val="1"/>
      <w:numFmt w:val="bullet"/>
      <w:lvlText w:val="£"/>
      <w:lvlJc w:val="left"/>
      <w:pPr>
        <w:tabs>
          <w:tab w:val="num" w:pos="1987"/>
        </w:tabs>
        <w:ind w:left="1701" w:hanging="281"/>
      </w:pPr>
      <w:rPr>
        <w:rFonts w:ascii="Wingdings 2" w:hAnsi="Wingdings 2" w:hint="default"/>
        <w:position w:val="0"/>
        <w:sz w:val="18"/>
      </w:rPr>
    </w:lvl>
    <w:lvl w:ilvl="6">
      <w:start w:val="1"/>
      <w:numFmt w:val="bullet"/>
      <w:lvlText w:val="£"/>
      <w:lvlJc w:val="left"/>
      <w:pPr>
        <w:tabs>
          <w:tab w:val="num" w:pos="2268"/>
        </w:tabs>
        <w:ind w:left="1985" w:hanging="284"/>
      </w:pPr>
      <w:rPr>
        <w:rFonts w:ascii="Wingdings 2" w:hAnsi="Wingdings 2" w:hint="default"/>
        <w:position w:val="0"/>
        <w:sz w:val="18"/>
      </w:rPr>
    </w:lvl>
    <w:lvl w:ilvl="7">
      <w:start w:val="1"/>
      <w:numFmt w:val="bullet"/>
      <w:lvlText w:val="£"/>
      <w:lvlJc w:val="left"/>
      <w:pPr>
        <w:tabs>
          <w:tab w:val="num" w:pos="2552"/>
        </w:tabs>
        <w:ind w:left="2268" w:hanging="283"/>
      </w:pPr>
      <w:rPr>
        <w:rFonts w:ascii="Wingdings 2" w:hAnsi="Wingdings 2" w:hint="default"/>
        <w:position w:val="0"/>
        <w:sz w:val="18"/>
      </w:rPr>
    </w:lvl>
    <w:lvl w:ilvl="8">
      <w:start w:val="1"/>
      <w:numFmt w:val="bullet"/>
      <w:lvlText w:val="£"/>
      <w:lvlJc w:val="left"/>
      <w:pPr>
        <w:tabs>
          <w:tab w:val="num" w:pos="2835"/>
        </w:tabs>
        <w:ind w:left="2552" w:hanging="284"/>
      </w:pPr>
      <w:rPr>
        <w:rFonts w:ascii="Wingdings 2" w:hAnsi="Wingdings 2" w:hint="default"/>
        <w:position w:val="0"/>
        <w:sz w:val="18"/>
      </w:rPr>
    </w:lvl>
  </w:abstractNum>
  <w:abstractNum w:abstractNumId="14" w15:restartNumberingAfterBreak="0">
    <w:nsid w:val="1821668F"/>
    <w:multiLevelType w:val="multilevel"/>
    <w:tmpl w:val="468E1DFE"/>
    <w:styleLink w:val="L200-berschriftNummer"/>
    <w:lvl w:ilvl="0">
      <w:start w:val="1"/>
      <w:numFmt w:val="decimal"/>
      <w:pStyle w:val="200-berschriftNummer1"/>
      <w:isLgl/>
      <w:lvlText w:val="%1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202-berschriftNummer11"/>
      <w:lvlText w:val="%1.%2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204-berschriftNummer111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206-berschriftNummer1111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sz w:val="20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 w15:restartNumberingAfterBreak="0">
    <w:nsid w:val="186F1C93"/>
    <w:multiLevelType w:val="multilevel"/>
    <w:tmpl w:val="3E7476EA"/>
    <w:numStyleLink w:val="L400-NummerierungStandard"/>
  </w:abstractNum>
  <w:abstractNum w:abstractNumId="16" w15:restartNumberingAfterBreak="0">
    <w:nsid w:val="196619E5"/>
    <w:multiLevelType w:val="multilevel"/>
    <w:tmpl w:val="A6628C8A"/>
    <w:styleLink w:val="L630-ListeReferenzen"/>
    <w:lvl w:ilvl="0">
      <w:start w:val="1"/>
      <w:numFmt w:val="decimal"/>
      <w:pStyle w:val="630-ReferenzenListe"/>
      <w:lvlText w:val="[%1]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position w:val="2"/>
        <w:sz w:val="16"/>
      </w:rPr>
    </w:lvl>
    <w:lvl w:ilvl="1">
      <w:start w:val="1"/>
      <w:numFmt w:val="none"/>
      <w:lvlRestart w:val="0"/>
      <w:lvlText w:val=""/>
      <w:lvlJc w:val="left"/>
      <w:pPr>
        <w:ind w:left="0" w:firstLine="0"/>
      </w:pPr>
      <w:rPr>
        <w:rFonts w:ascii="Arial" w:hAnsi="Arial" w:hint="default"/>
        <w:sz w:val="16"/>
      </w:rPr>
    </w:lvl>
    <w:lvl w:ilvl="2">
      <w:start w:val="1"/>
      <w:numFmt w:val="none"/>
      <w:lvlRestart w:val="0"/>
      <w:lvlText w:val=""/>
      <w:lvlJc w:val="left"/>
      <w:pPr>
        <w:ind w:left="0" w:firstLine="0"/>
      </w:pPr>
      <w:rPr>
        <w:rFonts w:ascii="Arial" w:hAnsi="Arial" w:hint="default"/>
        <w:sz w:val="16"/>
      </w:rPr>
    </w:lvl>
    <w:lvl w:ilvl="3">
      <w:start w:val="1"/>
      <w:numFmt w:val="none"/>
      <w:lvlText w:val=""/>
      <w:lvlJc w:val="left"/>
      <w:pPr>
        <w:ind w:left="0" w:firstLine="0"/>
      </w:pPr>
      <w:rPr>
        <w:rFonts w:ascii="Arial" w:hAnsi="Arial" w:hint="default"/>
        <w:sz w:val="16"/>
      </w:rPr>
    </w:lvl>
    <w:lvl w:ilvl="4">
      <w:start w:val="1"/>
      <w:numFmt w:val="none"/>
      <w:lvlText w:val=""/>
      <w:lvlJc w:val="left"/>
      <w:pPr>
        <w:ind w:left="0" w:firstLine="0"/>
      </w:pPr>
      <w:rPr>
        <w:rFonts w:ascii="Arial" w:hAnsi="Arial" w:hint="default"/>
        <w:sz w:val="16"/>
      </w:rPr>
    </w:lvl>
    <w:lvl w:ilvl="5">
      <w:start w:val="1"/>
      <w:numFmt w:val="none"/>
      <w:lvlText w:val=""/>
      <w:lvlJc w:val="left"/>
      <w:pPr>
        <w:ind w:left="0" w:firstLine="0"/>
      </w:pPr>
      <w:rPr>
        <w:rFonts w:ascii="Arial" w:hAnsi="Arial" w:hint="default"/>
        <w:sz w:val="16"/>
      </w:rPr>
    </w:lvl>
    <w:lvl w:ilvl="6">
      <w:start w:val="1"/>
      <w:numFmt w:val="none"/>
      <w:lvlText w:val=""/>
      <w:lvlJc w:val="left"/>
      <w:pPr>
        <w:ind w:left="0" w:firstLine="0"/>
      </w:pPr>
      <w:rPr>
        <w:rFonts w:ascii="Arial" w:hAnsi="Arial" w:hint="default"/>
        <w:sz w:val="16"/>
      </w:rPr>
    </w:lvl>
    <w:lvl w:ilvl="7">
      <w:start w:val="1"/>
      <w:numFmt w:val="none"/>
      <w:lvlText w:val=""/>
      <w:lvlJc w:val="left"/>
      <w:pPr>
        <w:ind w:left="0" w:firstLine="0"/>
      </w:pPr>
      <w:rPr>
        <w:rFonts w:ascii="Arial" w:hAnsi="Arial" w:hint="default"/>
        <w:sz w:val="16"/>
      </w:rPr>
    </w:lvl>
    <w:lvl w:ilvl="8">
      <w:start w:val="1"/>
      <w:numFmt w:val="none"/>
      <w:lvlText w:val=""/>
      <w:lvlJc w:val="left"/>
      <w:pPr>
        <w:ind w:left="0" w:firstLine="0"/>
      </w:pPr>
      <w:rPr>
        <w:rFonts w:ascii="Arial" w:hAnsi="Arial" w:hint="default"/>
        <w:sz w:val="16"/>
      </w:rPr>
    </w:lvl>
  </w:abstractNum>
  <w:abstractNum w:abstractNumId="17" w15:restartNumberingAfterBreak="0">
    <w:nsid w:val="1BF110CB"/>
    <w:multiLevelType w:val="multilevel"/>
    <w:tmpl w:val="A9942298"/>
    <w:styleLink w:val="L304-ListeStandardBox"/>
    <w:lvl w:ilvl="0">
      <w:start w:val="1"/>
      <w:numFmt w:val="bullet"/>
      <w:lvlText w:val="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  <w:position w:val="0"/>
        <w:sz w:val="20"/>
      </w:rPr>
    </w:lvl>
    <w:lvl w:ilvl="1">
      <w:start w:val="1"/>
      <w:numFmt w:val="bullet"/>
      <w:pStyle w:val="304-ListeStandardBox"/>
      <w:lvlText w:val="£"/>
      <w:lvlJc w:val="left"/>
      <w:pPr>
        <w:tabs>
          <w:tab w:val="num" w:pos="568"/>
        </w:tabs>
        <w:ind w:left="568" w:hanging="284"/>
      </w:pPr>
      <w:rPr>
        <w:rFonts w:ascii="Wingdings 2" w:hAnsi="Wingdings 2" w:hint="default"/>
        <w:position w:val="0"/>
        <w:sz w:val="20"/>
      </w:rPr>
    </w:lvl>
    <w:lvl w:ilvl="2">
      <w:start w:val="1"/>
      <w:numFmt w:val="bullet"/>
      <w:lvlText w:val="£"/>
      <w:lvlJc w:val="left"/>
      <w:pPr>
        <w:tabs>
          <w:tab w:val="num" w:pos="852"/>
        </w:tabs>
        <w:ind w:left="852" w:hanging="284"/>
      </w:pPr>
      <w:rPr>
        <w:rFonts w:ascii="Wingdings 2" w:hAnsi="Wingdings 2" w:hint="default"/>
        <w:position w:val="0"/>
        <w:sz w:val="20"/>
      </w:rPr>
    </w:lvl>
    <w:lvl w:ilvl="3">
      <w:start w:val="1"/>
      <w:numFmt w:val="bullet"/>
      <w:lvlText w:val="£"/>
      <w:lvlJc w:val="left"/>
      <w:pPr>
        <w:tabs>
          <w:tab w:val="num" w:pos="1136"/>
        </w:tabs>
        <w:ind w:left="1136" w:hanging="284"/>
      </w:pPr>
      <w:rPr>
        <w:rFonts w:ascii="Wingdings 2" w:hAnsi="Wingdings 2" w:hint="default"/>
        <w:position w:val="0"/>
        <w:sz w:val="20"/>
      </w:rPr>
    </w:lvl>
    <w:lvl w:ilvl="4">
      <w:start w:val="1"/>
      <w:numFmt w:val="bullet"/>
      <w:lvlText w:val="£"/>
      <w:lvlJc w:val="left"/>
      <w:pPr>
        <w:tabs>
          <w:tab w:val="num" w:pos="1420"/>
        </w:tabs>
        <w:ind w:left="1420" w:hanging="284"/>
      </w:pPr>
      <w:rPr>
        <w:rFonts w:ascii="Wingdings 2" w:hAnsi="Wingdings 2" w:hint="default"/>
        <w:position w:val="0"/>
        <w:sz w:val="20"/>
      </w:rPr>
    </w:lvl>
    <w:lvl w:ilvl="5">
      <w:start w:val="1"/>
      <w:numFmt w:val="bullet"/>
      <w:lvlText w:val="£"/>
      <w:lvlJc w:val="left"/>
      <w:pPr>
        <w:tabs>
          <w:tab w:val="num" w:pos="1701"/>
        </w:tabs>
        <w:ind w:left="1701" w:hanging="281"/>
      </w:pPr>
      <w:rPr>
        <w:rFonts w:ascii="Wingdings 2" w:hAnsi="Wingdings 2" w:hint="default"/>
        <w:position w:val="0"/>
        <w:sz w:val="20"/>
      </w:rPr>
    </w:lvl>
    <w:lvl w:ilvl="6">
      <w:start w:val="1"/>
      <w:numFmt w:val="bullet"/>
      <w:lvlText w:val="£"/>
      <w:lvlJc w:val="left"/>
      <w:pPr>
        <w:tabs>
          <w:tab w:val="num" w:pos="1985"/>
        </w:tabs>
        <w:ind w:left="1985" w:hanging="284"/>
      </w:pPr>
      <w:rPr>
        <w:rFonts w:ascii="Wingdings 2" w:hAnsi="Wingdings 2" w:hint="default"/>
        <w:position w:val="0"/>
        <w:sz w:val="20"/>
      </w:rPr>
    </w:lvl>
    <w:lvl w:ilvl="7">
      <w:start w:val="1"/>
      <w:numFmt w:val="bullet"/>
      <w:lvlText w:val="£"/>
      <w:lvlJc w:val="left"/>
      <w:pPr>
        <w:tabs>
          <w:tab w:val="num" w:pos="2268"/>
        </w:tabs>
        <w:ind w:left="2268" w:hanging="283"/>
      </w:pPr>
      <w:rPr>
        <w:rFonts w:ascii="Wingdings 2" w:hAnsi="Wingdings 2" w:hint="default"/>
        <w:position w:val="0"/>
        <w:sz w:val="20"/>
      </w:rPr>
    </w:lvl>
    <w:lvl w:ilvl="8">
      <w:start w:val="1"/>
      <w:numFmt w:val="bullet"/>
      <w:lvlText w:val=""/>
      <w:lvlJc w:val="left"/>
      <w:pPr>
        <w:tabs>
          <w:tab w:val="num" w:pos="2552"/>
        </w:tabs>
        <w:ind w:left="2552" w:hanging="284"/>
      </w:pPr>
      <w:rPr>
        <w:rFonts w:ascii="Wingdings 2" w:hAnsi="Wingdings 2" w:hint="default"/>
        <w:position w:val="0"/>
        <w:sz w:val="20"/>
      </w:rPr>
    </w:lvl>
  </w:abstractNum>
  <w:abstractNum w:abstractNumId="18" w15:restartNumberingAfterBreak="0">
    <w:nsid w:val="20F055A4"/>
    <w:multiLevelType w:val="multilevel"/>
    <w:tmpl w:val="8F3C98D0"/>
    <w:numStyleLink w:val="L314-ListeTabelleBox"/>
  </w:abstractNum>
  <w:abstractNum w:abstractNumId="19" w15:restartNumberingAfterBreak="0">
    <w:nsid w:val="237D2CA5"/>
    <w:multiLevelType w:val="multilevel"/>
    <w:tmpl w:val="2C923A2C"/>
    <w:styleLink w:val="L300-ListeStandardEinzug"/>
    <w:lvl w:ilvl="0">
      <w:start w:val="1"/>
      <w:numFmt w:val="none"/>
      <w:lvlText w:val="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20"/>
      </w:rPr>
    </w:lvl>
    <w:lvl w:ilvl="1">
      <w:start w:val="1"/>
      <w:numFmt w:val="none"/>
      <w:pStyle w:val="300-ListeStandardEinzug"/>
      <w:lvlText w:val=""/>
      <w:lvlJc w:val="left"/>
      <w:pPr>
        <w:tabs>
          <w:tab w:val="num" w:pos="568"/>
        </w:tabs>
        <w:ind w:left="568" w:hanging="284"/>
      </w:pPr>
      <w:rPr>
        <w:rFonts w:ascii="Arial" w:hAnsi="Arial" w:hint="default"/>
        <w:sz w:val="20"/>
      </w:rPr>
    </w:lvl>
    <w:lvl w:ilvl="2">
      <w:start w:val="1"/>
      <w:numFmt w:val="none"/>
      <w:lvlText w:val=""/>
      <w:lvlJc w:val="left"/>
      <w:pPr>
        <w:tabs>
          <w:tab w:val="num" w:pos="852"/>
        </w:tabs>
        <w:ind w:left="852" w:hanging="284"/>
      </w:pPr>
      <w:rPr>
        <w:rFonts w:ascii="Arial" w:hAnsi="Arial" w:hint="default"/>
        <w:sz w:val="20"/>
      </w:rPr>
    </w:lvl>
    <w:lvl w:ilvl="3">
      <w:start w:val="1"/>
      <w:numFmt w:val="none"/>
      <w:lvlText w:val=""/>
      <w:lvlJc w:val="left"/>
      <w:pPr>
        <w:tabs>
          <w:tab w:val="num" w:pos="1136"/>
        </w:tabs>
        <w:ind w:left="1136" w:hanging="284"/>
      </w:pPr>
      <w:rPr>
        <w:rFonts w:ascii="Arial" w:hAnsi="Arial" w:hint="default"/>
        <w:sz w:val="20"/>
      </w:rPr>
    </w:lvl>
    <w:lvl w:ilvl="4">
      <w:start w:val="1"/>
      <w:numFmt w:val="none"/>
      <w:lvlText w:val=""/>
      <w:lvlJc w:val="left"/>
      <w:pPr>
        <w:tabs>
          <w:tab w:val="num" w:pos="1420"/>
        </w:tabs>
        <w:ind w:left="1420" w:hanging="284"/>
      </w:pPr>
      <w:rPr>
        <w:rFonts w:ascii="Arial" w:hAnsi="Arial" w:hint="default"/>
        <w:sz w:val="20"/>
      </w:rPr>
    </w:lvl>
    <w:lvl w:ilvl="5">
      <w:start w:val="1"/>
      <w:numFmt w:val="none"/>
      <w:lvlText w:val=""/>
      <w:lvlJc w:val="left"/>
      <w:pPr>
        <w:tabs>
          <w:tab w:val="num" w:pos="1704"/>
        </w:tabs>
        <w:ind w:left="1704" w:hanging="284"/>
      </w:pPr>
      <w:rPr>
        <w:rFonts w:ascii="Arial" w:hAnsi="Arial" w:hint="default"/>
        <w:sz w:val="20"/>
      </w:rPr>
    </w:lvl>
    <w:lvl w:ilvl="6">
      <w:start w:val="1"/>
      <w:numFmt w:val="none"/>
      <w:lvlText w:val=""/>
      <w:lvlJc w:val="left"/>
      <w:pPr>
        <w:tabs>
          <w:tab w:val="num" w:pos="1988"/>
        </w:tabs>
        <w:ind w:left="1988" w:hanging="284"/>
      </w:pPr>
      <w:rPr>
        <w:rFonts w:ascii="Arial" w:hAnsi="Arial" w:hint="default"/>
        <w:sz w:val="20"/>
      </w:rPr>
    </w:lvl>
    <w:lvl w:ilvl="7">
      <w:start w:val="1"/>
      <w:numFmt w:val="none"/>
      <w:lvlText w:val=""/>
      <w:lvlJc w:val="left"/>
      <w:pPr>
        <w:tabs>
          <w:tab w:val="num" w:pos="2272"/>
        </w:tabs>
        <w:ind w:left="2272" w:hanging="284"/>
      </w:pPr>
      <w:rPr>
        <w:rFonts w:ascii="Arial" w:hAnsi="Arial" w:hint="default"/>
        <w:sz w:val="20"/>
      </w:rPr>
    </w:lvl>
    <w:lvl w:ilvl="8">
      <w:start w:val="1"/>
      <w:numFmt w:val="none"/>
      <w:lvlText w:val=""/>
      <w:lvlJc w:val="left"/>
      <w:pPr>
        <w:tabs>
          <w:tab w:val="num" w:pos="2556"/>
        </w:tabs>
        <w:ind w:left="2556" w:hanging="284"/>
      </w:pPr>
      <w:rPr>
        <w:rFonts w:ascii="Arial" w:hAnsi="Arial" w:hint="default"/>
        <w:sz w:val="20"/>
      </w:rPr>
    </w:lvl>
  </w:abstractNum>
  <w:abstractNum w:abstractNumId="20" w15:restartNumberingAfterBreak="0">
    <w:nsid w:val="253A5457"/>
    <w:multiLevelType w:val="multilevel"/>
    <w:tmpl w:val="8B88782A"/>
    <w:numStyleLink w:val="L310-ListeTabelleEinzug"/>
  </w:abstractNum>
  <w:abstractNum w:abstractNumId="21" w15:restartNumberingAfterBreak="0">
    <w:nsid w:val="26511A57"/>
    <w:multiLevelType w:val="multilevel"/>
    <w:tmpl w:val="4E14DF2C"/>
    <w:styleLink w:val="L315-ListeTabelleNummer"/>
    <w:lvl w:ilvl="0">
      <w:start w:val="1"/>
      <w:numFmt w:val="decimal"/>
      <w:lvlText w:val="%1."/>
      <w:lvlJc w:val="right"/>
      <w:pPr>
        <w:tabs>
          <w:tab w:val="num" w:pos="284"/>
        </w:tabs>
        <w:ind w:left="284" w:hanging="171"/>
      </w:pPr>
      <w:rPr>
        <w:rFonts w:ascii="Arial" w:hAnsi="Arial" w:hint="default"/>
        <w:sz w:val="18"/>
      </w:rPr>
    </w:lvl>
    <w:lvl w:ilvl="1">
      <w:start w:val="1"/>
      <w:numFmt w:val="decimal"/>
      <w:pStyle w:val="315-ListeTabelleNummer"/>
      <w:lvlText w:val="%2."/>
      <w:lvlJc w:val="right"/>
      <w:pPr>
        <w:tabs>
          <w:tab w:val="num" w:pos="568"/>
        </w:tabs>
        <w:ind w:left="568" w:hanging="171"/>
      </w:pPr>
      <w:rPr>
        <w:rFonts w:ascii="Arial" w:hAnsi="Arial" w:hint="default"/>
        <w:sz w:val="18"/>
      </w:rPr>
    </w:lvl>
    <w:lvl w:ilvl="2">
      <w:start w:val="1"/>
      <w:numFmt w:val="decimal"/>
      <w:lvlText w:val="%3."/>
      <w:lvlJc w:val="right"/>
      <w:pPr>
        <w:tabs>
          <w:tab w:val="num" w:pos="852"/>
        </w:tabs>
        <w:ind w:left="852" w:hanging="171"/>
      </w:pPr>
      <w:rPr>
        <w:rFonts w:ascii="Arial" w:hAnsi="Arial" w:hint="default"/>
        <w:sz w:val="18"/>
      </w:rPr>
    </w:lvl>
    <w:lvl w:ilvl="3">
      <w:start w:val="1"/>
      <w:numFmt w:val="decimal"/>
      <w:lvlText w:val="%4."/>
      <w:lvlJc w:val="right"/>
      <w:pPr>
        <w:tabs>
          <w:tab w:val="num" w:pos="1136"/>
        </w:tabs>
        <w:ind w:left="1136" w:hanging="171"/>
      </w:pPr>
      <w:rPr>
        <w:rFonts w:ascii="Arial" w:hAnsi="Arial" w:hint="default"/>
        <w:sz w:val="18"/>
      </w:rPr>
    </w:lvl>
    <w:lvl w:ilvl="4">
      <w:start w:val="1"/>
      <w:numFmt w:val="decimal"/>
      <w:lvlText w:val="%5."/>
      <w:lvlJc w:val="right"/>
      <w:pPr>
        <w:tabs>
          <w:tab w:val="num" w:pos="1420"/>
        </w:tabs>
        <w:ind w:left="1420" w:hanging="171"/>
      </w:pPr>
      <w:rPr>
        <w:rFonts w:ascii="Arial" w:hAnsi="Arial" w:hint="default"/>
        <w:sz w:val="18"/>
      </w:rPr>
    </w:lvl>
    <w:lvl w:ilvl="5">
      <w:start w:val="1"/>
      <w:numFmt w:val="decimal"/>
      <w:lvlText w:val="%6."/>
      <w:lvlJc w:val="right"/>
      <w:pPr>
        <w:tabs>
          <w:tab w:val="num" w:pos="1701"/>
        </w:tabs>
        <w:ind w:left="1701" w:hanging="168"/>
      </w:pPr>
      <w:rPr>
        <w:rFonts w:ascii="Arial" w:hAnsi="Arial" w:hint="default"/>
        <w:sz w:val="18"/>
      </w:rPr>
    </w:lvl>
    <w:lvl w:ilvl="6">
      <w:start w:val="1"/>
      <w:numFmt w:val="decimal"/>
      <w:lvlText w:val="%7."/>
      <w:lvlJc w:val="right"/>
      <w:pPr>
        <w:tabs>
          <w:tab w:val="num" w:pos="1985"/>
        </w:tabs>
        <w:ind w:left="1985" w:hanging="168"/>
      </w:pPr>
      <w:rPr>
        <w:rFonts w:ascii="Arial" w:hAnsi="Arial" w:hint="default"/>
        <w:sz w:val="18"/>
      </w:rPr>
    </w:lvl>
    <w:lvl w:ilvl="7">
      <w:start w:val="1"/>
      <w:numFmt w:val="decimal"/>
      <w:lvlText w:val="%8."/>
      <w:lvlJc w:val="right"/>
      <w:pPr>
        <w:tabs>
          <w:tab w:val="num" w:pos="2268"/>
        </w:tabs>
        <w:ind w:left="2268" w:hanging="170"/>
      </w:pPr>
      <w:rPr>
        <w:rFonts w:ascii="Arial" w:hAnsi="Arial" w:hint="default"/>
        <w:sz w:val="18"/>
      </w:rPr>
    </w:lvl>
    <w:lvl w:ilvl="8">
      <w:start w:val="1"/>
      <w:numFmt w:val="decimal"/>
      <w:lvlText w:val="%9."/>
      <w:lvlJc w:val="right"/>
      <w:pPr>
        <w:tabs>
          <w:tab w:val="num" w:pos="2552"/>
        </w:tabs>
        <w:ind w:left="2552" w:hanging="171"/>
      </w:pPr>
      <w:rPr>
        <w:rFonts w:ascii="Arial" w:hAnsi="Arial" w:hint="default"/>
        <w:sz w:val="18"/>
      </w:rPr>
    </w:lvl>
  </w:abstractNum>
  <w:abstractNum w:abstractNumId="22" w15:restartNumberingAfterBreak="0">
    <w:nsid w:val="26997ACF"/>
    <w:multiLevelType w:val="multilevel"/>
    <w:tmpl w:val="BA90BD74"/>
    <w:styleLink w:val="L311-ListeTabellePunkt"/>
    <w:lvl w:ilvl="0">
      <w:start w:val="1"/>
      <w:numFmt w:val="bullet"/>
      <w:lvlText w:val="•"/>
      <w:lvlJc w:val="left"/>
      <w:pPr>
        <w:tabs>
          <w:tab w:val="num" w:pos="567"/>
        </w:tabs>
        <w:ind w:left="284" w:hanging="284"/>
      </w:pPr>
      <w:rPr>
        <w:rFonts w:ascii="Arial" w:hAnsi="Arial" w:hint="default"/>
        <w:sz w:val="18"/>
      </w:rPr>
    </w:lvl>
    <w:lvl w:ilvl="1">
      <w:start w:val="1"/>
      <w:numFmt w:val="bullet"/>
      <w:pStyle w:val="311-ListeTabellePunkt"/>
      <w:lvlText w:val="•"/>
      <w:lvlJc w:val="left"/>
      <w:pPr>
        <w:tabs>
          <w:tab w:val="num" w:pos="851"/>
        </w:tabs>
        <w:ind w:left="568" w:hanging="284"/>
      </w:pPr>
      <w:rPr>
        <w:rFonts w:ascii="Arial" w:hAnsi="Arial" w:hint="default"/>
        <w:sz w:val="18"/>
      </w:rPr>
    </w:lvl>
    <w:lvl w:ilvl="2">
      <w:start w:val="1"/>
      <w:numFmt w:val="bullet"/>
      <w:lvlText w:val="•"/>
      <w:lvlJc w:val="left"/>
      <w:pPr>
        <w:tabs>
          <w:tab w:val="num" w:pos="1135"/>
        </w:tabs>
        <w:ind w:left="852" w:hanging="284"/>
      </w:pPr>
      <w:rPr>
        <w:rFonts w:ascii="Arial" w:hAnsi="Arial" w:hint="default"/>
        <w:sz w:val="18"/>
      </w:rPr>
    </w:lvl>
    <w:lvl w:ilvl="3">
      <w:start w:val="1"/>
      <w:numFmt w:val="bullet"/>
      <w:lvlText w:val="•"/>
      <w:lvlJc w:val="left"/>
      <w:pPr>
        <w:tabs>
          <w:tab w:val="num" w:pos="1419"/>
        </w:tabs>
        <w:ind w:left="1136" w:hanging="284"/>
      </w:pPr>
      <w:rPr>
        <w:rFonts w:ascii="Arial" w:hAnsi="Arial" w:hint="default"/>
        <w:sz w:val="18"/>
      </w:rPr>
    </w:lvl>
    <w:lvl w:ilvl="4">
      <w:start w:val="1"/>
      <w:numFmt w:val="bullet"/>
      <w:lvlText w:val="•"/>
      <w:lvlJc w:val="left"/>
      <w:pPr>
        <w:tabs>
          <w:tab w:val="num" w:pos="1703"/>
        </w:tabs>
        <w:ind w:left="1420" w:hanging="284"/>
      </w:pPr>
      <w:rPr>
        <w:rFonts w:ascii="Arial" w:hAnsi="Arial" w:hint="default"/>
        <w:sz w:val="18"/>
      </w:rPr>
    </w:lvl>
    <w:lvl w:ilvl="5">
      <w:start w:val="1"/>
      <w:numFmt w:val="bullet"/>
      <w:lvlText w:val="•"/>
      <w:lvlJc w:val="left"/>
      <w:pPr>
        <w:tabs>
          <w:tab w:val="num" w:pos="1987"/>
        </w:tabs>
        <w:ind w:left="1701" w:hanging="281"/>
      </w:pPr>
      <w:rPr>
        <w:rFonts w:ascii="Arial" w:hAnsi="Arial" w:hint="default"/>
        <w:sz w:val="18"/>
      </w:rPr>
    </w:lvl>
    <w:lvl w:ilvl="6">
      <w:start w:val="1"/>
      <w:numFmt w:val="bullet"/>
      <w:lvlText w:val="•"/>
      <w:lvlJc w:val="left"/>
      <w:pPr>
        <w:tabs>
          <w:tab w:val="num" w:pos="2268"/>
        </w:tabs>
        <w:ind w:left="1985" w:hanging="284"/>
      </w:pPr>
      <w:rPr>
        <w:rFonts w:ascii="Arial" w:hAnsi="Arial" w:hint="default"/>
        <w:sz w:val="18"/>
      </w:rPr>
    </w:lvl>
    <w:lvl w:ilvl="7">
      <w:start w:val="1"/>
      <w:numFmt w:val="bullet"/>
      <w:lvlText w:val="•"/>
      <w:lvlJc w:val="left"/>
      <w:pPr>
        <w:tabs>
          <w:tab w:val="num" w:pos="2552"/>
        </w:tabs>
        <w:ind w:left="2268" w:hanging="283"/>
      </w:pPr>
      <w:rPr>
        <w:rFonts w:ascii="Arial" w:hAnsi="Arial" w:hint="default"/>
        <w:sz w:val="18"/>
      </w:rPr>
    </w:lvl>
    <w:lvl w:ilvl="8">
      <w:start w:val="1"/>
      <w:numFmt w:val="bullet"/>
      <w:lvlText w:val="•"/>
      <w:lvlJc w:val="left"/>
      <w:pPr>
        <w:tabs>
          <w:tab w:val="num" w:pos="2835"/>
        </w:tabs>
        <w:ind w:left="2552" w:hanging="284"/>
      </w:pPr>
      <w:rPr>
        <w:rFonts w:ascii="Arial" w:hAnsi="Arial" w:hint="default"/>
        <w:sz w:val="18"/>
      </w:rPr>
    </w:lvl>
  </w:abstractNum>
  <w:abstractNum w:abstractNumId="23" w15:restartNumberingAfterBreak="0">
    <w:nsid w:val="2A134A6B"/>
    <w:multiLevelType w:val="multilevel"/>
    <w:tmpl w:val="BA90BD74"/>
    <w:numStyleLink w:val="L311-ListeTabellePunkt"/>
  </w:abstractNum>
  <w:abstractNum w:abstractNumId="24" w15:restartNumberingAfterBreak="0">
    <w:nsid w:val="2A386133"/>
    <w:multiLevelType w:val="hybridMultilevel"/>
    <w:tmpl w:val="590EE95A"/>
    <w:lvl w:ilvl="0" w:tplc="D1BA46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4B232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1365D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F61E69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0A645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1805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EF00D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F443A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2CC90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5" w15:restartNumberingAfterBreak="0">
    <w:nsid w:val="2B5D44C5"/>
    <w:multiLevelType w:val="multilevel"/>
    <w:tmpl w:val="468E1DFE"/>
    <w:numStyleLink w:val="L200-berschriftNummer"/>
  </w:abstractNum>
  <w:abstractNum w:abstractNumId="26" w15:restartNumberingAfterBreak="0">
    <w:nsid w:val="2D566DC8"/>
    <w:multiLevelType w:val="multilevel"/>
    <w:tmpl w:val="3F9E09FC"/>
    <w:styleLink w:val="L301-ListeStandardPunkt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20"/>
      </w:rPr>
    </w:lvl>
    <w:lvl w:ilvl="1">
      <w:start w:val="1"/>
      <w:numFmt w:val="bullet"/>
      <w:pStyle w:val="301-ListeStandardPunkt"/>
      <w:lvlText w:val="•"/>
      <w:lvlJc w:val="left"/>
      <w:pPr>
        <w:tabs>
          <w:tab w:val="num" w:pos="568"/>
        </w:tabs>
        <w:ind w:left="568" w:hanging="284"/>
      </w:pPr>
      <w:rPr>
        <w:rFonts w:ascii="Arial" w:hAnsi="Arial" w:hint="default"/>
        <w:sz w:val="20"/>
      </w:rPr>
    </w:lvl>
    <w:lvl w:ilvl="2">
      <w:start w:val="1"/>
      <w:numFmt w:val="bullet"/>
      <w:lvlText w:val="•"/>
      <w:lvlJc w:val="left"/>
      <w:pPr>
        <w:tabs>
          <w:tab w:val="num" w:pos="852"/>
        </w:tabs>
        <w:ind w:left="852" w:hanging="284"/>
      </w:pPr>
      <w:rPr>
        <w:rFonts w:ascii="Arial" w:hAnsi="Arial" w:hint="default"/>
        <w:sz w:val="20"/>
      </w:rPr>
    </w:lvl>
    <w:lvl w:ilvl="3">
      <w:start w:val="1"/>
      <w:numFmt w:val="bullet"/>
      <w:lvlText w:val="•"/>
      <w:lvlJc w:val="left"/>
      <w:pPr>
        <w:tabs>
          <w:tab w:val="num" w:pos="1136"/>
        </w:tabs>
        <w:ind w:left="1136" w:hanging="284"/>
      </w:pPr>
      <w:rPr>
        <w:rFonts w:ascii="Arial" w:hAnsi="Arial" w:hint="default"/>
        <w:sz w:val="20"/>
      </w:rPr>
    </w:lvl>
    <w:lvl w:ilvl="4">
      <w:start w:val="1"/>
      <w:numFmt w:val="bullet"/>
      <w:lvlText w:val="•"/>
      <w:lvlJc w:val="left"/>
      <w:pPr>
        <w:tabs>
          <w:tab w:val="num" w:pos="1420"/>
        </w:tabs>
        <w:ind w:left="1420" w:hanging="284"/>
      </w:pPr>
      <w:rPr>
        <w:rFonts w:ascii="Arial" w:hAnsi="Arial" w:hint="default"/>
        <w:sz w:val="20"/>
      </w:rPr>
    </w:lvl>
    <w:lvl w:ilvl="5">
      <w:start w:val="1"/>
      <w:numFmt w:val="bullet"/>
      <w:lvlText w:val="•"/>
      <w:lvlJc w:val="left"/>
      <w:pPr>
        <w:tabs>
          <w:tab w:val="num" w:pos="1758"/>
        </w:tabs>
        <w:ind w:left="1701" w:hanging="281"/>
      </w:pPr>
      <w:rPr>
        <w:rFonts w:ascii="Arial" w:hAnsi="Arial" w:hint="default"/>
        <w:sz w:val="20"/>
      </w:rPr>
    </w:lvl>
    <w:lvl w:ilvl="6">
      <w:start w:val="1"/>
      <w:numFmt w:val="bullet"/>
      <w:lvlText w:val="•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sz w:val="20"/>
      </w:rPr>
    </w:lvl>
    <w:lvl w:ilvl="7">
      <w:start w:val="1"/>
      <w:numFmt w:val="bullet"/>
      <w:lvlText w:val="•"/>
      <w:lvlJc w:val="left"/>
      <w:pPr>
        <w:tabs>
          <w:tab w:val="num" w:pos="2268"/>
        </w:tabs>
        <w:ind w:left="2268" w:hanging="283"/>
      </w:pPr>
      <w:rPr>
        <w:rFonts w:ascii="Arial" w:hAnsi="Arial" w:hint="default"/>
        <w:sz w:val="20"/>
      </w:rPr>
    </w:lvl>
    <w:lvl w:ilvl="8">
      <w:start w:val="1"/>
      <w:numFmt w:val="bullet"/>
      <w:lvlText w:val="•"/>
      <w:lvlJc w:val="left"/>
      <w:pPr>
        <w:tabs>
          <w:tab w:val="num" w:pos="2552"/>
        </w:tabs>
        <w:ind w:left="2552" w:hanging="284"/>
      </w:pPr>
      <w:rPr>
        <w:rFonts w:ascii="Arial" w:hAnsi="Arial" w:hint="default"/>
        <w:sz w:val="20"/>
      </w:rPr>
    </w:lvl>
  </w:abstractNum>
  <w:abstractNum w:abstractNumId="27" w15:restartNumberingAfterBreak="0">
    <w:nsid w:val="32FD56C0"/>
    <w:multiLevelType w:val="multilevel"/>
    <w:tmpl w:val="3E7476EA"/>
    <w:styleLink w:val="L400-NummerierungStandard"/>
    <w:lvl w:ilvl="0">
      <w:start w:val="1"/>
      <w:numFmt w:val="decimal"/>
      <w:pStyle w:val="400-NummerierungStandard1"/>
      <w:isLgl/>
      <w:lvlText w:val="%1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0"/>
      </w:rPr>
    </w:lvl>
    <w:lvl w:ilvl="1">
      <w:start w:val="1"/>
      <w:numFmt w:val="decimal"/>
      <w:lvlRestart w:val="0"/>
      <w:pStyle w:val="401-NummerierungStandard11"/>
      <w:isLgl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2">
      <w:start w:val="1"/>
      <w:numFmt w:val="decimal"/>
      <w:lvlRestart w:val="0"/>
      <w:pStyle w:val="402-NummerierungStandard111"/>
      <w:isLgl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sz w:val="20"/>
      </w:rPr>
    </w:lvl>
    <w:lvl w:ilvl="3">
      <w:start w:val="1"/>
      <w:numFmt w:val="decimal"/>
      <w:lvlRestart w:val="0"/>
      <w:pStyle w:val="403-NummerierungStandard1111"/>
      <w:isLgl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sz w:val="20"/>
      </w:rPr>
    </w:lvl>
    <w:lvl w:ilvl="4">
      <w:start w:val="1"/>
      <w:numFmt w:val="decimal"/>
      <w:lvlRestart w:val="0"/>
      <w:isLgl/>
      <w:lvlText w:val="%1.%2.%3.%5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sz w:val="20"/>
      </w:rPr>
    </w:lvl>
    <w:lvl w:ilvl="5">
      <w:start w:val="1"/>
      <w:numFmt w:val="decimal"/>
      <w:lvlRestart w:val="0"/>
      <w:isLgl/>
      <w:lvlText w:val="%1.%2.%3.%4.%5.%6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sz w:val="20"/>
      </w:rPr>
    </w:lvl>
    <w:lvl w:ilvl="6">
      <w:start w:val="1"/>
      <w:numFmt w:val="decimal"/>
      <w:lvlRestart w:val="0"/>
      <w:isLgl/>
      <w:lvlText w:val="%1.%2.%3.%4.%5.%6.%7"/>
      <w:lvlJc w:val="left"/>
      <w:pPr>
        <w:tabs>
          <w:tab w:val="num" w:pos="1985"/>
        </w:tabs>
        <w:ind w:left="1985" w:hanging="1985"/>
      </w:pPr>
      <w:rPr>
        <w:rFonts w:ascii="Arial" w:hAnsi="Arial" w:hint="default"/>
        <w:sz w:val="20"/>
      </w:rPr>
    </w:lvl>
    <w:lvl w:ilvl="7">
      <w:start w:val="1"/>
      <w:numFmt w:val="decimal"/>
      <w:lvlRestart w:val="0"/>
      <w:isLgl/>
      <w:lvlText w:val="%1.%2.%3.%4.%5.%6.%7.%8"/>
      <w:lvlJc w:val="left"/>
      <w:pPr>
        <w:tabs>
          <w:tab w:val="num" w:pos="2268"/>
        </w:tabs>
        <w:ind w:left="2268" w:hanging="2268"/>
      </w:pPr>
      <w:rPr>
        <w:rFonts w:ascii="Arial" w:hAnsi="Arial" w:hint="default"/>
        <w:sz w:val="20"/>
      </w:rPr>
    </w:lvl>
    <w:lvl w:ilvl="8">
      <w:start w:val="1"/>
      <w:numFmt w:val="decimal"/>
      <w:lvlRestart w:val="0"/>
      <w:isLgl/>
      <w:lvlText w:val="%1.%2.%3.%4.%5.%6.%7.%8.%9"/>
      <w:lvlJc w:val="left"/>
      <w:pPr>
        <w:tabs>
          <w:tab w:val="num" w:pos="2552"/>
        </w:tabs>
        <w:ind w:left="2552" w:hanging="2552"/>
      </w:pPr>
      <w:rPr>
        <w:rFonts w:ascii="Arial" w:hAnsi="Arial" w:hint="default"/>
        <w:sz w:val="20"/>
      </w:rPr>
    </w:lvl>
  </w:abstractNum>
  <w:abstractNum w:abstractNumId="28" w15:restartNumberingAfterBreak="0">
    <w:nsid w:val="337B2F43"/>
    <w:multiLevelType w:val="multilevel"/>
    <w:tmpl w:val="47863AE2"/>
    <w:numStyleLink w:val="L410-NummerierungTabelle"/>
  </w:abstractNum>
  <w:abstractNum w:abstractNumId="29" w15:restartNumberingAfterBreak="0">
    <w:nsid w:val="36CD1BA2"/>
    <w:multiLevelType w:val="multilevel"/>
    <w:tmpl w:val="9AD45F7A"/>
    <w:numStyleLink w:val="L302-ListeStandardStrich"/>
  </w:abstractNum>
  <w:abstractNum w:abstractNumId="30" w15:restartNumberingAfterBreak="0">
    <w:nsid w:val="385847A4"/>
    <w:multiLevelType w:val="multilevel"/>
    <w:tmpl w:val="8B88782A"/>
    <w:styleLink w:val="L310-ListeTabelleEinzug"/>
    <w:lvl w:ilvl="0">
      <w:start w:val="1"/>
      <w:numFmt w:val="none"/>
      <w:lvlText w:val="%1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18"/>
      </w:rPr>
    </w:lvl>
    <w:lvl w:ilvl="1">
      <w:start w:val="1"/>
      <w:numFmt w:val="none"/>
      <w:pStyle w:val="310-ListeTabelleEinzug"/>
      <w:lvlText w:val="%2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852"/>
        </w:tabs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701"/>
        </w:tabs>
        <w:ind w:left="1701" w:hanging="28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31" w15:restartNumberingAfterBreak="0">
    <w:nsid w:val="40AA0D08"/>
    <w:multiLevelType w:val="multilevel"/>
    <w:tmpl w:val="23DE6510"/>
    <w:numStyleLink w:val="L313-ListeTabellePfeil"/>
  </w:abstractNum>
  <w:abstractNum w:abstractNumId="32" w15:restartNumberingAfterBreak="0">
    <w:nsid w:val="41BB616F"/>
    <w:multiLevelType w:val="hybridMultilevel"/>
    <w:tmpl w:val="36328A80"/>
    <w:lvl w:ilvl="0" w:tplc="EB18984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DA8495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DB673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69DA6E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EE4808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877647A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1C289EE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24FACC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B4688F9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3" w15:restartNumberingAfterBreak="0">
    <w:nsid w:val="441E72ED"/>
    <w:multiLevelType w:val="hybridMultilevel"/>
    <w:tmpl w:val="5ABC37D0"/>
    <w:lvl w:ilvl="0" w:tplc="972A9E5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C1CD9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34057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6E46E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42AD6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12BC15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D1F085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CF45F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9123C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4" w15:restartNumberingAfterBreak="0">
    <w:nsid w:val="44E12B11"/>
    <w:multiLevelType w:val="hybridMultilevel"/>
    <w:tmpl w:val="EE745840"/>
    <w:lvl w:ilvl="0" w:tplc="16E016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61ADA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88C02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014AAD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E9E234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A3B048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F8C84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E63C21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0CE17F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5" w15:restartNumberingAfterBreak="0">
    <w:nsid w:val="47067F79"/>
    <w:multiLevelType w:val="hybridMultilevel"/>
    <w:tmpl w:val="57F6E52C"/>
    <w:lvl w:ilvl="0" w:tplc="DFC8AB70">
      <w:start w:val="1"/>
      <w:numFmt w:val="lowerLetter"/>
      <w:pStyle w:val="306-ListeStandardKleinbuchstaben"/>
      <w:lvlText w:val="%1)"/>
      <w:lvlJc w:val="left"/>
      <w:pPr>
        <w:ind w:left="1004" w:hanging="360"/>
      </w:p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51A74C05"/>
    <w:multiLevelType w:val="hybridMultilevel"/>
    <w:tmpl w:val="63460E34"/>
    <w:lvl w:ilvl="0" w:tplc="2BCA68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91CC40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2CC59F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046CB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47DA0B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BC2C54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E7566B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C14D0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CECA93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7" w15:restartNumberingAfterBreak="0">
    <w:nsid w:val="55BA0A8A"/>
    <w:multiLevelType w:val="multilevel"/>
    <w:tmpl w:val="17B4A97A"/>
    <w:styleLink w:val="L305-ListeStandardNummer"/>
    <w:lvl w:ilvl="0">
      <w:start w:val="1"/>
      <w:numFmt w:val="decimal"/>
      <w:lvlText w:val="%1."/>
      <w:lvlJc w:val="right"/>
      <w:pPr>
        <w:tabs>
          <w:tab w:val="num" w:pos="284"/>
        </w:tabs>
        <w:ind w:left="284" w:hanging="171"/>
      </w:pPr>
      <w:rPr>
        <w:rFonts w:ascii="Arial" w:hAnsi="Arial" w:hint="default"/>
        <w:sz w:val="20"/>
      </w:rPr>
    </w:lvl>
    <w:lvl w:ilvl="1">
      <w:start w:val="1"/>
      <w:numFmt w:val="decimal"/>
      <w:pStyle w:val="305-ListeStandardNummer"/>
      <w:lvlText w:val="%2."/>
      <w:lvlJc w:val="right"/>
      <w:pPr>
        <w:tabs>
          <w:tab w:val="num" w:pos="568"/>
        </w:tabs>
        <w:ind w:left="568" w:hanging="171"/>
      </w:pPr>
      <w:rPr>
        <w:rFonts w:ascii="Arial" w:hAnsi="Arial" w:hint="default"/>
        <w:sz w:val="20"/>
      </w:rPr>
    </w:lvl>
    <w:lvl w:ilvl="2">
      <w:start w:val="1"/>
      <w:numFmt w:val="decimal"/>
      <w:lvlText w:val="%3."/>
      <w:lvlJc w:val="right"/>
      <w:pPr>
        <w:tabs>
          <w:tab w:val="num" w:pos="852"/>
        </w:tabs>
        <w:ind w:left="852" w:hanging="171"/>
      </w:pPr>
      <w:rPr>
        <w:rFonts w:ascii="Arial" w:hAnsi="Arial" w:hint="default"/>
        <w:sz w:val="20"/>
      </w:rPr>
    </w:lvl>
    <w:lvl w:ilvl="3">
      <w:start w:val="1"/>
      <w:numFmt w:val="decimal"/>
      <w:lvlText w:val="%4."/>
      <w:lvlJc w:val="right"/>
      <w:pPr>
        <w:tabs>
          <w:tab w:val="num" w:pos="1136"/>
        </w:tabs>
        <w:ind w:left="1136" w:hanging="171"/>
      </w:pPr>
      <w:rPr>
        <w:rFonts w:ascii="Arial" w:hAnsi="Arial" w:hint="default"/>
        <w:sz w:val="20"/>
      </w:rPr>
    </w:lvl>
    <w:lvl w:ilvl="4">
      <w:start w:val="1"/>
      <w:numFmt w:val="decimal"/>
      <w:lvlText w:val="%5."/>
      <w:lvlJc w:val="right"/>
      <w:pPr>
        <w:tabs>
          <w:tab w:val="num" w:pos="1420"/>
        </w:tabs>
        <w:ind w:left="1420" w:hanging="171"/>
      </w:pPr>
      <w:rPr>
        <w:rFonts w:ascii="Arial" w:hAnsi="Arial" w:hint="default"/>
        <w:sz w:val="20"/>
      </w:rPr>
    </w:lvl>
    <w:lvl w:ilvl="5">
      <w:start w:val="1"/>
      <w:numFmt w:val="decimal"/>
      <w:lvlText w:val="%6."/>
      <w:lvlJc w:val="right"/>
      <w:pPr>
        <w:tabs>
          <w:tab w:val="num" w:pos="1701"/>
        </w:tabs>
        <w:ind w:left="1701" w:hanging="168"/>
      </w:pPr>
      <w:rPr>
        <w:rFonts w:ascii="Arial" w:hAnsi="Arial" w:hint="default"/>
        <w:sz w:val="20"/>
      </w:rPr>
    </w:lvl>
    <w:lvl w:ilvl="6">
      <w:start w:val="1"/>
      <w:numFmt w:val="decimal"/>
      <w:lvlText w:val="%7."/>
      <w:lvlJc w:val="right"/>
      <w:pPr>
        <w:tabs>
          <w:tab w:val="num" w:pos="1985"/>
        </w:tabs>
        <w:ind w:left="1985" w:hanging="168"/>
      </w:pPr>
      <w:rPr>
        <w:rFonts w:ascii="Arial" w:hAnsi="Arial" w:hint="default"/>
        <w:sz w:val="20"/>
      </w:rPr>
    </w:lvl>
    <w:lvl w:ilvl="7">
      <w:start w:val="1"/>
      <w:numFmt w:val="decimal"/>
      <w:lvlText w:val="%8."/>
      <w:lvlJc w:val="right"/>
      <w:pPr>
        <w:tabs>
          <w:tab w:val="num" w:pos="2268"/>
        </w:tabs>
        <w:ind w:left="2268" w:hanging="170"/>
      </w:pPr>
      <w:rPr>
        <w:rFonts w:ascii="Arial" w:hAnsi="Arial" w:hint="default"/>
        <w:sz w:val="20"/>
      </w:rPr>
    </w:lvl>
    <w:lvl w:ilvl="8">
      <w:start w:val="1"/>
      <w:numFmt w:val="decimal"/>
      <w:lvlText w:val="%9."/>
      <w:lvlJc w:val="right"/>
      <w:pPr>
        <w:tabs>
          <w:tab w:val="num" w:pos="2552"/>
        </w:tabs>
        <w:ind w:left="2552" w:hanging="171"/>
      </w:pPr>
      <w:rPr>
        <w:rFonts w:ascii="Arial" w:hAnsi="Arial" w:hint="default"/>
        <w:sz w:val="20"/>
      </w:rPr>
    </w:lvl>
  </w:abstractNum>
  <w:abstractNum w:abstractNumId="38" w15:restartNumberingAfterBreak="0">
    <w:nsid w:val="58AF7479"/>
    <w:multiLevelType w:val="hybridMultilevel"/>
    <w:tmpl w:val="548273CA"/>
    <w:lvl w:ilvl="0" w:tplc="6E320D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29479D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5C8C56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C540E4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E180A2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793216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BFAA5A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2398BF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35E804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9" w15:restartNumberingAfterBreak="0">
    <w:nsid w:val="59D04B4D"/>
    <w:multiLevelType w:val="multilevel"/>
    <w:tmpl w:val="3F9E09FC"/>
    <w:numStyleLink w:val="L301-ListeStandardPunkt"/>
  </w:abstractNum>
  <w:abstractNum w:abstractNumId="40" w15:restartNumberingAfterBreak="0">
    <w:nsid w:val="5B883A4F"/>
    <w:multiLevelType w:val="hybridMultilevel"/>
    <w:tmpl w:val="7194DB66"/>
    <w:lvl w:ilvl="0" w:tplc="5CF0CC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4DA86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F1E65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31AAAA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644C50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1FB028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521ECCF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FA74E4D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560F82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1" w15:restartNumberingAfterBreak="0">
    <w:nsid w:val="60806BCD"/>
    <w:multiLevelType w:val="multilevel"/>
    <w:tmpl w:val="47863AE2"/>
    <w:styleLink w:val="L410-NummerierungTabelle"/>
    <w:lvl w:ilvl="0">
      <w:start w:val="1"/>
      <w:numFmt w:val="decimal"/>
      <w:pStyle w:val="410-NummerierungTabelle1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411-NummerierungTabelle11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412-NummerierungTabelle111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413-NummerierungTabelle1111"/>
      <w:lvlText w:val="%1.%2.%3.%4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4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4" w:hanging="284"/>
      </w:pPr>
      <w:rPr>
        <w:rFonts w:hint="default"/>
      </w:rPr>
    </w:lvl>
  </w:abstractNum>
  <w:abstractNum w:abstractNumId="42" w15:restartNumberingAfterBreak="0">
    <w:nsid w:val="61F9534C"/>
    <w:multiLevelType w:val="multilevel"/>
    <w:tmpl w:val="CF76631E"/>
    <w:numStyleLink w:val="L312-ListeTabelleStrich"/>
  </w:abstractNum>
  <w:abstractNum w:abstractNumId="43" w15:restartNumberingAfterBreak="0">
    <w:nsid w:val="632B2BED"/>
    <w:multiLevelType w:val="multilevel"/>
    <w:tmpl w:val="2C923A2C"/>
    <w:numStyleLink w:val="L300-ListeStandardEinzug"/>
  </w:abstractNum>
  <w:abstractNum w:abstractNumId="44" w15:restartNumberingAfterBreak="0">
    <w:nsid w:val="63713B6E"/>
    <w:multiLevelType w:val="multilevel"/>
    <w:tmpl w:val="915E68CC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657045A9"/>
    <w:multiLevelType w:val="hybridMultilevel"/>
    <w:tmpl w:val="538C8576"/>
    <w:lvl w:ilvl="0" w:tplc="6264EC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EF0AEE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9BA24E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C7F0ED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BC8FB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07E8B0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BD6C55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47EB24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C5A8338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6" w15:restartNumberingAfterBreak="0">
    <w:nsid w:val="657C10D5"/>
    <w:multiLevelType w:val="hybridMultilevel"/>
    <w:tmpl w:val="F896150C"/>
    <w:lvl w:ilvl="0" w:tplc="B27250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01ACB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FE28D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8E0E6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0D09C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D48B3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E34A1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6FAF2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83254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7" w15:restartNumberingAfterBreak="0">
    <w:nsid w:val="68346F11"/>
    <w:multiLevelType w:val="multilevel"/>
    <w:tmpl w:val="661820E8"/>
    <w:lvl w:ilvl="0">
      <w:start w:val="1"/>
      <w:numFmt w:val="decimal"/>
      <w:lvlText w:val="[%1]"/>
      <w:lvlJc w:val="left"/>
      <w:pPr>
        <w:ind w:left="454" w:hanging="454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6FC353C4"/>
    <w:multiLevelType w:val="multilevel"/>
    <w:tmpl w:val="23DE6510"/>
    <w:styleLink w:val="L313-ListeTabellePfeil"/>
    <w:lvl w:ilvl="0">
      <w:start w:val="1"/>
      <w:numFmt w:val="bullet"/>
      <w:lvlText w:val="→"/>
      <w:lvlJc w:val="left"/>
      <w:pPr>
        <w:tabs>
          <w:tab w:val="num" w:pos="567"/>
        </w:tabs>
        <w:ind w:left="284" w:hanging="284"/>
      </w:pPr>
      <w:rPr>
        <w:rFonts w:ascii="Arial" w:hAnsi="Arial" w:hint="default"/>
        <w:sz w:val="18"/>
      </w:rPr>
    </w:lvl>
    <w:lvl w:ilvl="1">
      <w:start w:val="1"/>
      <w:numFmt w:val="bullet"/>
      <w:pStyle w:val="313-ListeTabellePfeil"/>
      <w:lvlText w:val="→"/>
      <w:lvlJc w:val="left"/>
      <w:pPr>
        <w:tabs>
          <w:tab w:val="num" w:pos="851"/>
        </w:tabs>
        <w:ind w:left="568" w:hanging="284"/>
      </w:pPr>
      <w:rPr>
        <w:rFonts w:ascii="Arial" w:hAnsi="Arial" w:hint="default"/>
        <w:sz w:val="18"/>
      </w:rPr>
    </w:lvl>
    <w:lvl w:ilvl="2">
      <w:start w:val="1"/>
      <w:numFmt w:val="bullet"/>
      <w:lvlText w:val="→"/>
      <w:lvlJc w:val="left"/>
      <w:pPr>
        <w:tabs>
          <w:tab w:val="num" w:pos="1135"/>
        </w:tabs>
        <w:ind w:left="852" w:hanging="284"/>
      </w:pPr>
      <w:rPr>
        <w:rFonts w:ascii="Arial" w:hAnsi="Arial" w:hint="default"/>
        <w:sz w:val="18"/>
      </w:rPr>
    </w:lvl>
    <w:lvl w:ilvl="3">
      <w:start w:val="1"/>
      <w:numFmt w:val="bullet"/>
      <w:lvlText w:val="→"/>
      <w:lvlJc w:val="left"/>
      <w:pPr>
        <w:tabs>
          <w:tab w:val="num" w:pos="1419"/>
        </w:tabs>
        <w:ind w:left="1136" w:hanging="284"/>
      </w:pPr>
      <w:rPr>
        <w:rFonts w:ascii="Arial" w:hAnsi="Arial" w:hint="default"/>
        <w:sz w:val="18"/>
      </w:rPr>
    </w:lvl>
    <w:lvl w:ilvl="4">
      <w:start w:val="1"/>
      <w:numFmt w:val="bullet"/>
      <w:lvlText w:val="→"/>
      <w:lvlJc w:val="left"/>
      <w:pPr>
        <w:tabs>
          <w:tab w:val="num" w:pos="1703"/>
        </w:tabs>
        <w:ind w:left="1420" w:hanging="284"/>
      </w:pPr>
      <w:rPr>
        <w:rFonts w:ascii="Arial" w:hAnsi="Arial" w:hint="default"/>
        <w:sz w:val="18"/>
      </w:rPr>
    </w:lvl>
    <w:lvl w:ilvl="5">
      <w:start w:val="1"/>
      <w:numFmt w:val="bullet"/>
      <w:lvlText w:val="→"/>
      <w:lvlJc w:val="left"/>
      <w:pPr>
        <w:tabs>
          <w:tab w:val="num" w:pos="1987"/>
        </w:tabs>
        <w:ind w:left="1701" w:hanging="281"/>
      </w:pPr>
      <w:rPr>
        <w:rFonts w:ascii="Arial" w:hAnsi="Arial" w:hint="default"/>
        <w:sz w:val="18"/>
      </w:rPr>
    </w:lvl>
    <w:lvl w:ilvl="6">
      <w:start w:val="1"/>
      <w:numFmt w:val="bullet"/>
      <w:lvlText w:val="→"/>
      <w:lvlJc w:val="left"/>
      <w:pPr>
        <w:tabs>
          <w:tab w:val="num" w:pos="2268"/>
        </w:tabs>
        <w:ind w:left="1985" w:hanging="284"/>
      </w:pPr>
      <w:rPr>
        <w:rFonts w:ascii="Arial" w:hAnsi="Arial" w:hint="default"/>
        <w:sz w:val="18"/>
      </w:rPr>
    </w:lvl>
    <w:lvl w:ilvl="7">
      <w:start w:val="1"/>
      <w:numFmt w:val="bullet"/>
      <w:lvlText w:val="→"/>
      <w:lvlJc w:val="left"/>
      <w:pPr>
        <w:tabs>
          <w:tab w:val="num" w:pos="2552"/>
        </w:tabs>
        <w:ind w:left="2268" w:hanging="283"/>
      </w:pPr>
      <w:rPr>
        <w:rFonts w:ascii="Arial" w:hAnsi="Arial" w:hint="default"/>
        <w:sz w:val="18"/>
      </w:rPr>
    </w:lvl>
    <w:lvl w:ilvl="8">
      <w:start w:val="1"/>
      <w:numFmt w:val="bullet"/>
      <w:lvlText w:val="→"/>
      <w:lvlJc w:val="left"/>
      <w:pPr>
        <w:tabs>
          <w:tab w:val="num" w:pos="2835"/>
        </w:tabs>
        <w:ind w:left="2552" w:hanging="284"/>
      </w:pPr>
      <w:rPr>
        <w:rFonts w:ascii="Arial" w:hAnsi="Arial" w:hint="default"/>
        <w:sz w:val="18"/>
      </w:rPr>
    </w:lvl>
  </w:abstractNum>
  <w:abstractNum w:abstractNumId="49" w15:restartNumberingAfterBreak="0">
    <w:nsid w:val="709A0424"/>
    <w:multiLevelType w:val="hybridMultilevel"/>
    <w:tmpl w:val="1F848E38"/>
    <w:lvl w:ilvl="0" w:tplc="766A43F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FBC69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BA47A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8E8E0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33467B9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5D249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B7DE36E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8C27A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362803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50" w15:restartNumberingAfterBreak="0">
    <w:nsid w:val="794657CD"/>
    <w:multiLevelType w:val="multilevel"/>
    <w:tmpl w:val="F80C8E46"/>
    <w:styleLink w:val="420-Autonumn"/>
    <w:lvl w:ilvl="0">
      <w:start w:val="1"/>
      <w:numFmt w:val="decimal"/>
      <w:suff w:val="space"/>
      <w:lvlText w:val="[%1]"/>
      <w:lvlJc w:val="left"/>
      <w:pPr>
        <w:ind w:left="454" w:hanging="454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7BD604B6"/>
    <w:multiLevelType w:val="hybridMultilevel"/>
    <w:tmpl w:val="C5D06172"/>
    <w:lvl w:ilvl="0" w:tplc="B25631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DC801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458311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6E6C5F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5D23B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EE2CB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67269EA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F3D0305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05B2F2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355427378">
    <w:abstractNumId w:val="44"/>
  </w:num>
  <w:num w:numId="2" w16cid:durableId="1616139011">
    <w:abstractNumId w:val="27"/>
  </w:num>
  <w:num w:numId="3" w16cid:durableId="1620380366">
    <w:abstractNumId w:val="30"/>
  </w:num>
  <w:num w:numId="4" w16cid:durableId="993335881">
    <w:abstractNumId w:val="20"/>
  </w:num>
  <w:num w:numId="5" w16cid:durableId="1133788720">
    <w:abstractNumId w:val="22"/>
  </w:num>
  <w:num w:numId="6" w16cid:durableId="1190608109">
    <w:abstractNumId w:val="2"/>
  </w:num>
  <w:num w:numId="7" w16cid:durableId="756898875">
    <w:abstractNumId w:val="42"/>
  </w:num>
  <w:num w:numId="8" w16cid:durableId="503400782">
    <w:abstractNumId w:val="23"/>
  </w:num>
  <w:num w:numId="9" w16cid:durableId="2048555596">
    <w:abstractNumId w:val="48"/>
  </w:num>
  <w:num w:numId="10" w16cid:durableId="1287276384">
    <w:abstractNumId w:val="31"/>
  </w:num>
  <w:num w:numId="11" w16cid:durableId="1454444183">
    <w:abstractNumId w:val="13"/>
  </w:num>
  <w:num w:numId="12" w16cid:durableId="1414014537">
    <w:abstractNumId w:val="21"/>
  </w:num>
  <w:num w:numId="13" w16cid:durableId="413817563">
    <w:abstractNumId w:val="19"/>
  </w:num>
  <w:num w:numId="14" w16cid:durableId="1547640867">
    <w:abstractNumId w:val="43"/>
  </w:num>
  <w:num w:numId="15" w16cid:durableId="2017539327">
    <w:abstractNumId w:val="26"/>
  </w:num>
  <w:num w:numId="16" w16cid:durableId="2121994818">
    <w:abstractNumId w:val="11"/>
  </w:num>
  <w:num w:numId="17" w16cid:durableId="781998891">
    <w:abstractNumId w:val="7"/>
  </w:num>
  <w:num w:numId="18" w16cid:durableId="1017123064">
    <w:abstractNumId w:val="17"/>
  </w:num>
  <w:num w:numId="19" w16cid:durableId="1750226023">
    <w:abstractNumId w:val="29"/>
  </w:num>
  <w:num w:numId="20" w16cid:durableId="389572505">
    <w:abstractNumId w:val="39"/>
  </w:num>
  <w:num w:numId="21" w16cid:durableId="542257020">
    <w:abstractNumId w:val="37"/>
  </w:num>
  <w:num w:numId="22" w16cid:durableId="452284497">
    <w:abstractNumId w:val="4"/>
  </w:num>
  <w:num w:numId="23" w16cid:durableId="1239559004">
    <w:abstractNumId w:val="18"/>
  </w:num>
  <w:num w:numId="24" w16cid:durableId="509493509">
    <w:abstractNumId w:val="14"/>
  </w:num>
  <w:num w:numId="25" w16cid:durableId="1954941810">
    <w:abstractNumId w:val="0"/>
  </w:num>
  <w:num w:numId="26" w16cid:durableId="1386223412">
    <w:abstractNumId w:val="41"/>
  </w:num>
  <w:num w:numId="27" w16cid:durableId="1415054367">
    <w:abstractNumId w:val="16"/>
  </w:num>
  <w:num w:numId="28" w16cid:durableId="240600473">
    <w:abstractNumId w:val="8"/>
  </w:num>
  <w:num w:numId="29" w16cid:durableId="1725641848">
    <w:abstractNumId w:val="15"/>
  </w:num>
  <w:num w:numId="30" w16cid:durableId="578683239">
    <w:abstractNumId w:val="28"/>
  </w:num>
  <w:num w:numId="31" w16cid:durableId="1544172717">
    <w:abstractNumId w:val="10"/>
  </w:num>
  <w:num w:numId="32" w16cid:durableId="1362366390">
    <w:abstractNumId w:val="50"/>
  </w:num>
  <w:num w:numId="33" w16cid:durableId="1676153523">
    <w:abstractNumId w:val="35"/>
  </w:num>
  <w:num w:numId="34" w16cid:durableId="1724476007">
    <w:abstractNumId w:val="47"/>
  </w:num>
  <w:num w:numId="35" w16cid:durableId="2101367484">
    <w:abstractNumId w:val="9"/>
  </w:num>
  <w:num w:numId="36" w16cid:durableId="1455172255">
    <w:abstractNumId w:val="25"/>
  </w:num>
  <w:num w:numId="37" w16cid:durableId="2059548618">
    <w:abstractNumId w:val="36"/>
  </w:num>
  <w:num w:numId="38" w16cid:durableId="306983354">
    <w:abstractNumId w:val="34"/>
  </w:num>
  <w:num w:numId="39" w16cid:durableId="197358060">
    <w:abstractNumId w:val="45"/>
  </w:num>
  <w:num w:numId="40" w16cid:durableId="280232563">
    <w:abstractNumId w:val="49"/>
  </w:num>
  <w:num w:numId="41" w16cid:durableId="648242143">
    <w:abstractNumId w:val="51"/>
  </w:num>
  <w:num w:numId="42" w16cid:durableId="27726868">
    <w:abstractNumId w:val="40"/>
  </w:num>
  <w:num w:numId="43" w16cid:durableId="1830975814">
    <w:abstractNumId w:val="33"/>
  </w:num>
  <w:num w:numId="44" w16cid:durableId="1624728509">
    <w:abstractNumId w:val="38"/>
  </w:num>
  <w:num w:numId="45" w16cid:durableId="785544256">
    <w:abstractNumId w:val="32"/>
  </w:num>
  <w:num w:numId="46" w16cid:durableId="2083410803">
    <w:abstractNumId w:val="12"/>
  </w:num>
  <w:num w:numId="47" w16cid:durableId="1609583604">
    <w:abstractNumId w:val="24"/>
  </w:num>
  <w:num w:numId="48" w16cid:durableId="1792552240">
    <w:abstractNumId w:val="46"/>
  </w:num>
  <w:num w:numId="49" w16cid:durableId="1034385091">
    <w:abstractNumId w:val="6"/>
  </w:num>
  <w:num w:numId="50" w16cid:durableId="747730517">
    <w:abstractNumId w:val="3"/>
  </w:num>
  <w:num w:numId="51" w16cid:durableId="433668344">
    <w:abstractNumId w:val="1"/>
  </w:num>
  <w:num w:numId="52" w16cid:durableId="1950160065">
    <w:abstractNumId w:val="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85"/>
    <w:rsid w:val="00003344"/>
    <w:rsid w:val="0000365E"/>
    <w:rsid w:val="0000410E"/>
    <w:rsid w:val="00004CA9"/>
    <w:rsid w:val="000053E1"/>
    <w:rsid w:val="00006764"/>
    <w:rsid w:val="0000765C"/>
    <w:rsid w:val="00007B38"/>
    <w:rsid w:val="00007FA2"/>
    <w:rsid w:val="000112AD"/>
    <w:rsid w:val="00011692"/>
    <w:rsid w:val="00011D4F"/>
    <w:rsid w:val="000120DC"/>
    <w:rsid w:val="00012FA2"/>
    <w:rsid w:val="0001323B"/>
    <w:rsid w:val="0001522F"/>
    <w:rsid w:val="000160DA"/>
    <w:rsid w:val="00016621"/>
    <w:rsid w:val="00016A07"/>
    <w:rsid w:val="00016B0C"/>
    <w:rsid w:val="00016E04"/>
    <w:rsid w:val="000171DC"/>
    <w:rsid w:val="00020EF6"/>
    <w:rsid w:val="000210E4"/>
    <w:rsid w:val="00021577"/>
    <w:rsid w:val="00022B69"/>
    <w:rsid w:val="00022D27"/>
    <w:rsid w:val="00022EFB"/>
    <w:rsid w:val="00022FDD"/>
    <w:rsid w:val="0002394A"/>
    <w:rsid w:val="00023D5F"/>
    <w:rsid w:val="000246DB"/>
    <w:rsid w:val="0002553E"/>
    <w:rsid w:val="00025A0D"/>
    <w:rsid w:val="0002620C"/>
    <w:rsid w:val="00033548"/>
    <w:rsid w:val="00034034"/>
    <w:rsid w:val="00035B86"/>
    <w:rsid w:val="000366EA"/>
    <w:rsid w:val="000375F0"/>
    <w:rsid w:val="00037BD9"/>
    <w:rsid w:val="000417A3"/>
    <w:rsid w:val="00041FF0"/>
    <w:rsid w:val="0004317D"/>
    <w:rsid w:val="000453FE"/>
    <w:rsid w:val="00047565"/>
    <w:rsid w:val="00051ED6"/>
    <w:rsid w:val="00053925"/>
    <w:rsid w:val="0005544B"/>
    <w:rsid w:val="00057028"/>
    <w:rsid w:val="000643F7"/>
    <w:rsid w:val="00064D34"/>
    <w:rsid w:val="00065289"/>
    <w:rsid w:val="00065E6C"/>
    <w:rsid w:val="0006689D"/>
    <w:rsid w:val="00070B46"/>
    <w:rsid w:val="00071D67"/>
    <w:rsid w:val="0007235F"/>
    <w:rsid w:val="0007320C"/>
    <w:rsid w:val="000747E6"/>
    <w:rsid w:val="0007510F"/>
    <w:rsid w:val="0007585C"/>
    <w:rsid w:val="000765F0"/>
    <w:rsid w:val="00076AEA"/>
    <w:rsid w:val="000771A7"/>
    <w:rsid w:val="0007762D"/>
    <w:rsid w:val="00080D7E"/>
    <w:rsid w:val="00082A9D"/>
    <w:rsid w:val="000846ED"/>
    <w:rsid w:val="00086952"/>
    <w:rsid w:val="00086F4D"/>
    <w:rsid w:val="000902D4"/>
    <w:rsid w:val="00090A57"/>
    <w:rsid w:val="00090ACB"/>
    <w:rsid w:val="00090DDD"/>
    <w:rsid w:val="00091220"/>
    <w:rsid w:val="00091523"/>
    <w:rsid w:val="000918F1"/>
    <w:rsid w:val="000924EA"/>
    <w:rsid w:val="000943A4"/>
    <w:rsid w:val="00094FCE"/>
    <w:rsid w:val="00096753"/>
    <w:rsid w:val="00096C90"/>
    <w:rsid w:val="00096E7D"/>
    <w:rsid w:val="000A02A6"/>
    <w:rsid w:val="000A1F6C"/>
    <w:rsid w:val="000A29C3"/>
    <w:rsid w:val="000A2CDD"/>
    <w:rsid w:val="000A3070"/>
    <w:rsid w:val="000A3737"/>
    <w:rsid w:val="000A4EC3"/>
    <w:rsid w:val="000A52B0"/>
    <w:rsid w:val="000A52CD"/>
    <w:rsid w:val="000A567F"/>
    <w:rsid w:val="000A698D"/>
    <w:rsid w:val="000A70AB"/>
    <w:rsid w:val="000A7965"/>
    <w:rsid w:val="000A7BE5"/>
    <w:rsid w:val="000B000F"/>
    <w:rsid w:val="000B04EE"/>
    <w:rsid w:val="000B1112"/>
    <w:rsid w:val="000B117F"/>
    <w:rsid w:val="000B12A2"/>
    <w:rsid w:val="000B3669"/>
    <w:rsid w:val="000B4648"/>
    <w:rsid w:val="000B6A8F"/>
    <w:rsid w:val="000B71FB"/>
    <w:rsid w:val="000B7252"/>
    <w:rsid w:val="000B7FF0"/>
    <w:rsid w:val="000C0611"/>
    <w:rsid w:val="000C1128"/>
    <w:rsid w:val="000C2191"/>
    <w:rsid w:val="000C4017"/>
    <w:rsid w:val="000C4F2C"/>
    <w:rsid w:val="000C51A7"/>
    <w:rsid w:val="000C53D5"/>
    <w:rsid w:val="000D0FE8"/>
    <w:rsid w:val="000D3086"/>
    <w:rsid w:val="000D3AD0"/>
    <w:rsid w:val="000D562E"/>
    <w:rsid w:val="000D5C23"/>
    <w:rsid w:val="000D6DBE"/>
    <w:rsid w:val="000E07A0"/>
    <w:rsid w:val="000E0AA7"/>
    <w:rsid w:val="000E1A5C"/>
    <w:rsid w:val="000E29CD"/>
    <w:rsid w:val="000E36C1"/>
    <w:rsid w:val="000E4075"/>
    <w:rsid w:val="000E5CB0"/>
    <w:rsid w:val="000E6D28"/>
    <w:rsid w:val="000E78BA"/>
    <w:rsid w:val="000F1B65"/>
    <w:rsid w:val="000F2C37"/>
    <w:rsid w:val="000F35C8"/>
    <w:rsid w:val="000F40CB"/>
    <w:rsid w:val="000F4582"/>
    <w:rsid w:val="000F4956"/>
    <w:rsid w:val="000F516C"/>
    <w:rsid w:val="000F5DAE"/>
    <w:rsid w:val="000F6BB0"/>
    <w:rsid w:val="000F77DD"/>
    <w:rsid w:val="000F7ADA"/>
    <w:rsid w:val="001015D0"/>
    <w:rsid w:val="0010186E"/>
    <w:rsid w:val="00102025"/>
    <w:rsid w:val="001024D1"/>
    <w:rsid w:val="00102A25"/>
    <w:rsid w:val="00105A28"/>
    <w:rsid w:val="001065A0"/>
    <w:rsid w:val="001079F3"/>
    <w:rsid w:val="00107D7F"/>
    <w:rsid w:val="00110172"/>
    <w:rsid w:val="0011189F"/>
    <w:rsid w:val="00111CBD"/>
    <w:rsid w:val="001126AA"/>
    <w:rsid w:val="00112E3B"/>
    <w:rsid w:val="00112FC5"/>
    <w:rsid w:val="001162A1"/>
    <w:rsid w:val="00116B97"/>
    <w:rsid w:val="00116CAA"/>
    <w:rsid w:val="001174EA"/>
    <w:rsid w:val="001200B3"/>
    <w:rsid w:val="00120676"/>
    <w:rsid w:val="00121901"/>
    <w:rsid w:val="00122576"/>
    <w:rsid w:val="001237F7"/>
    <w:rsid w:val="00123C3B"/>
    <w:rsid w:val="00125607"/>
    <w:rsid w:val="001272CE"/>
    <w:rsid w:val="00127979"/>
    <w:rsid w:val="001316F5"/>
    <w:rsid w:val="00132DD6"/>
    <w:rsid w:val="00133170"/>
    <w:rsid w:val="00134642"/>
    <w:rsid w:val="00135A32"/>
    <w:rsid w:val="00136189"/>
    <w:rsid w:val="00136BF3"/>
    <w:rsid w:val="001370F2"/>
    <w:rsid w:val="00137F56"/>
    <w:rsid w:val="0014048F"/>
    <w:rsid w:val="001448FC"/>
    <w:rsid w:val="001450AC"/>
    <w:rsid w:val="00145C87"/>
    <w:rsid w:val="001466E9"/>
    <w:rsid w:val="0014684A"/>
    <w:rsid w:val="00146EAE"/>
    <w:rsid w:val="00150A27"/>
    <w:rsid w:val="00152AEB"/>
    <w:rsid w:val="001534A0"/>
    <w:rsid w:val="00153A72"/>
    <w:rsid w:val="00154027"/>
    <w:rsid w:val="0015439E"/>
    <w:rsid w:val="0015599D"/>
    <w:rsid w:val="001561EF"/>
    <w:rsid w:val="0015671C"/>
    <w:rsid w:val="001577B8"/>
    <w:rsid w:val="001577D7"/>
    <w:rsid w:val="00160DE7"/>
    <w:rsid w:val="00161A9F"/>
    <w:rsid w:val="00161C30"/>
    <w:rsid w:val="00161E19"/>
    <w:rsid w:val="001646A1"/>
    <w:rsid w:val="001663CB"/>
    <w:rsid w:val="001664CE"/>
    <w:rsid w:val="001710C7"/>
    <w:rsid w:val="00171239"/>
    <w:rsid w:val="00171E4D"/>
    <w:rsid w:val="00172C9C"/>
    <w:rsid w:val="001748D9"/>
    <w:rsid w:val="00174B92"/>
    <w:rsid w:val="0017509A"/>
    <w:rsid w:val="001754A7"/>
    <w:rsid w:val="00175622"/>
    <w:rsid w:val="001757E7"/>
    <w:rsid w:val="00175A5E"/>
    <w:rsid w:val="00176318"/>
    <w:rsid w:val="00176653"/>
    <w:rsid w:val="001769E1"/>
    <w:rsid w:val="00176B1F"/>
    <w:rsid w:val="0018136C"/>
    <w:rsid w:val="001813BE"/>
    <w:rsid w:val="00183644"/>
    <w:rsid w:val="00184619"/>
    <w:rsid w:val="0018507C"/>
    <w:rsid w:val="00185634"/>
    <w:rsid w:val="00190AF5"/>
    <w:rsid w:val="001912D9"/>
    <w:rsid w:val="00193D94"/>
    <w:rsid w:val="001945FC"/>
    <w:rsid w:val="00195CD5"/>
    <w:rsid w:val="00196411"/>
    <w:rsid w:val="00196496"/>
    <w:rsid w:val="00197368"/>
    <w:rsid w:val="00197BC0"/>
    <w:rsid w:val="001A07B3"/>
    <w:rsid w:val="001A07D8"/>
    <w:rsid w:val="001A24F7"/>
    <w:rsid w:val="001A277E"/>
    <w:rsid w:val="001A305A"/>
    <w:rsid w:val="001A3231"/>
    <w:rsid w:val="001A3B04"/>
    <w:rsid w:val="001A456E"/>
    <w:rsid w:val="001A46FE"/>
    <w:rsid w:val="001A4AF1"/>
    <w:rsid w:val="001A4FE9"/>
    <w:rsid w:val="001A5377"/>
    <w:rsid w:val="001A59B0"/>
    <w:rsid w:val="001A66CC"/>
    <w:rsid w:val="001A6909"/>
    <w:rsid w:val="001A6BFB"/>
    <w:rsid w:val="001B2867"/>
    <w:rsid w:val="001B4319"/>
    <w:rsid w:val="001B7198"/>
    <w:rsid w:val="001B7290"/>
    <w:rsid w:val="001B7A28"/>
    <w:rsid w:val="001C035C"/>
    <w:rsid w:val="001C0756"/>
    <w:rsid w:val="001C1593"/>
    <w:rsid w:val="001C3759"/>
    <w:rsid w:val="001C5B2D"/>
    <w:rsid w:val="001C62A7"/>
    <w:rsid w:val="001C6677"/>
    <w:rsid w:val="001C6B27"/>
    <w:rsid w:val="001C7570"/>
    <w:rsid w:val="001D19EF"/>
    <w:rsid w:val="001D1F49"/>
    <w:rsid w:val="001D2369"/>
    <w:rsid w:val="001D24E6"/>
    <w:rsid w:val="001D2F8B"/>
    <w:rsid w:val="001D31EC"/>
    <w:rsid w:val="001D48B3"/>
    <w:rsid w:val="001D5889"/>
    <w:rsid w:val="001D5B79"/>
    <w:rsid w:val="001D67EB"/>
    <w:rsid w:val="001D6B9C"/>
    <w:rsid w:val="001D71CC"/>
    <w:rsid w:val="001D7E21"/>
    <w:rsid w:val="001D7E41"/>
    <w:rsid w:val="001E3E27"/>
    <w:rsid w:val="001E4999"/>
    <w:rsid w:val="001E5795"/>
    <w:rsid w:val="001E7D90"/>
    <w:rsid w:val="001E7FF8"/>
    <w:rsid w:val="001F05B9"/>
    <w:rsid w:val="001F09ED"/>
    <w:rsid w:val="001F0A3F"/>
    <w:rsid w:val="001F23E2"/>
    <w:rsid w:val="001F2B28"/>
    <w:rsid w:val="001F30BD"/>
    <w:rsid w:val="001F3921"/>
    <w:rsid w:val="001F3EA8"/>
    <w:rsid w:val="001F3ED4"/>
    <w:rsid w:val="001F40A3"/>
    <w:rsid w:val="001F60F3"/>
    <w:rsid w:val="001F62E2"/>
    <w:rsid w:val="001F67A0"/>
    <w:rsid w:val="001F772A"/>
    <w:rsid w:val="001F7F9F"/>
    <w:rsid w:val="00200789"/>
    <w:rsid w:val="002018F0"/>
    <w:rsid w:val="00202214"/>
    <w:rsid w:val="0020275B"/>
    <w:rsid w:val="00202E81"/>
    <w:rsid w:val="00203BBB"/>
    <w:rsid w:val="0020592B"/>
    <w:rsid w:val="002077D1"/>
    <w:rsid w:val="00211020"/>
    <w:rsid w:val="002116B7"/>
    <w:rsid w:val="002117F9"/>
    <w:rsid w:val="002119BB"/>
    <w:rsid w:val="0021205B"/>
    <w:rsid w:val="002122A3"/>
    <w:rsid w:val="00213A99"/>
    <w:rsid w:val="00213D89"/>
    <w:rsid w:val="00213DBF"/>
    <w:rsid w:val="00214FE2"/>
    <w:rsid w:val="002157D3"/>
    <w:rsid w:val="00216275"/>
    <w:rsid w:val="0021770C"/>
    <w:rsid w:val="00220C3F"/>
    <w:rsid w:val="0022107D"/>
    <w:rsid w:val="00221CEA"/>
    <w:rsid w:val="00223749"/>
    <w:rsid w:val="002241B8"/>
    <w:rsid w:val="002242C4"/>
    <w:rsid w:val="00224E62"/>
    <w:rsid w:val="00226C0E"/>
    <w:rsid w:val="002277C9"/>
    <w:rsid w:val="00227A88"/>
    <w:rsid w:val="00230A89"/>
    <w:rsid w:val="002319AD"/>
    <w:rsid w:val="00232598"/>
    <w:rsid w:val="00233332"/>
    <w:rsid w:val="00235AA4"/>
    <w:rsid w:val="00235D3B"/>
    <w:rsid w:val="002364B7"/>
    <w:rsid w:val="00240E51"/>
    <w:rsid w:val="00241859"/>
    <w:rsid w:val="0024186C"/>
    <w:rsid w:val="0024281D"/>
    <w:rsid w:val="002432F4"/>
    <w:rsid w:val="002434E5"/>
    <w:rsid w:val="00244BF3"/>
    <w:rsid w:val="0024513B"/>
    <w:rsid w:val="00246E8D"/>
    <w:rsid w:val="00247914"/>
    <w:rsid w:val="002509EC"/>
    <w:rsid w:val="00251A12"/>
    <w:rsid w:val="00253727"/>
    <w:rsid w:val="00253F1F"/>
    <w:rsid w:val="00254587"/>
    <w:rsid w:val="00255FB6"/>
    <w:rsid w:val="00256117"/>
    <w:rsid w:val="00260790"/>
    <w:rsid w:val="00260886"/>
    <w:rsid w:val="00262E85"/>
    <w:rsid w:val="00263245"/>
    <w:rsid w:val="0026455D"/>
    <w:rsid w:val="002658E2"/>
    <w:rsid w:val="00266C6F"/>
    <w:rsid w:val="00267C66"/>
    <w:rsid w:val="00271338"/>
    <w:rsid w:val="00271D00"/>
    <w:rsid w:val="00272A63"/>
    <w:rsid w:val="00272F75"/>
    <w:rsid w:val="00273C2C"/>
    <w:rsid w:val="002754B5"/>
    <w:rsid w:val="002759D6"/>
    <w:rsid w:val="0027671D"/>
    <w:rsid w:val="002768D1"/>
    <w:rsid w:val="0027699C"/>
    <w:rsid w:val="00277738"/>
    <w:rsid w:val="00277A56"/>
    <w:rsid w:val="00280373"/>
    <w:rsid w:val="0028117E"/>
    <w:rsid w:val="00281F42"/>
    <w:rsid w:val="00284FCE"/>
    <w:rsid w:val="00286986"/>
    <w:rsid w:val="002875E2"/>
    <w:rsid w:val="00287B5E"/>
    <w:rsid w:val="00290875"/>
    <w:rsid w:val="00290BF9"/>
    <w:rsid w:val="0029171D"/>
    <w:rsid w:val="002934A0"/>
    <w:rsid w:val="00293AAC"/>
    <w:rsid w:val="00295F24"/>
    <w:rsid w:val="00296CFF"/>
    <w:rsid w:val="00297257"/>
    <w:rsid w:val="002976C2"/>
    <w:rsid w:val="00297969"/>
    <w:rsid w:val="002A006F"/>
    <w:rsid w:val="002A0AC8"/>
    <w:rsid w:val="002A151E"/>
    <w:rsid w:val="002A15AB"/>
    <w:rsid w:val="002A16A6"/>
    <w:rsid w:val="002A524C"/>
    <w:rsid w:val="002A5346"/>
    <w:rsid w:val="002A5F22"/>
    <w:rsid w:val="002A6166"/>
    <w:rsid w:val="002A7792"/>
    <w:rsid w:val="002A7DF1"/>
    <w:rsid w:val="002B1C61"/>
    <w:rsid w:val="002B4062"/>
    <w:rsid w:val="002B6E37"/>
    <w:rsid w:val="002B6E90"/>
    <w:rsid w:val="002C032A"/>
    <w:rsid w:val="002C14B0"/>
    <w:rsid w:val="002C1B36"/>
    <w:rsid w:val="002C2C74"/>
    <w:rsid w:val="002C2FED"/>
    <w:rsid w:val="002C3FC6"/>
    <w:rsid w:val="002C78C2"/>
    <w:rsid w:val="002D174F"/>
    <w:rsid w:val="002D1E47"/>
    <w:rsid w:val="002D2548"/>
    <w:rsid w:val="002D31AC"/>
    <w:rsid w:val="002D4412"/>
    <w:rsid w:val="002D4A74"/>
    <w:rsid w:val="002D5D3C"/>
    <w:rsid w:val="002D6649"/>
    <w:rsid w:val="002D7AF8"/>
    <w:rsid w:val="002E0964"/>
    <w:rsid w:val="002E16F9"/>
    <w:rsid w:val="002E4AE2"/>
    <w:rsid w:val="002E52BE"/>
    <w:rsid w:val="002E5466"/>
    <w:rsid w:val="002E76E0"/>
    <w:rsid w:val="002E7EAE"/>
    <w:rsid w:val="002F034B"/>
    <w:rsid w:val="002F0A18"/>
    <w:rsid w:val="002F2815"/>
    <w:rsid w:val="002F2A31"/>
    <w:rsid w:val="002F2EA7"/>
    <w:rsid w:val="002F31DF"/>
    <w:rsid w:val="002F49BD"/>
    <w:rsid w:val="002F4F89"/>
    <w:rsid w:val="002F6251"/>
    <w:rsid w:val="002F647A"/>
    <w:rsid w:val="002F681B"/>
    <w:rsid w:val="002F71A1"/>
    <w:rsid w:val="003002B3"/>
    <w:rsid w:val="00300BBA"/>
    <w:rsid w:val="00301777"/>
    <w:rsid w:val="00302805"/>
    <w:rsid w:val="00302E3F"/>
    <w:rsid w:val="003049A5"/>
    <w:rsid w:val="00305377"/>
    <w:rsid w:val="00305F49"/>
    <w:rsid w:val="00306132"/>
    <w:rsid w:val="00306417"/>
    <w:rsid w:val="00306758"/>
    <w:rsid w:val="00307906"/>
    <w:rsid w:val="00307AB3"/>
    <w:rsid w:val="00307B99"/>
    <w:rsid w:val="00310886"/>
    <w:rsid w:val="0031291D"/>
    <w:rsid w:val="00313489"/>
    <w:rsid w:val="003136AF"/>
    <w:rsid w:val="00313E40"/>
    <w:rsid w:val="003145EC"/>
    <w:rsid w:val="00316060"/>
    <w:rsid w:val="00316250"/>
    <w:rsid w:val="003164D1"/>
    <w:rsid w:val="00317016"/>
    <w:rsid w:val="00320232"/>
    <w:rsid w:val="00320563"/>
    <w:rsid w:val="003206AD"/>
    <w:rsid w:val="0032165D"/>
    <w:rsid w:val="00321D26"/>
    <w:rsid w:val="00324F37"/>
    <w:rsid w:val="003255AD"/>
    <w:rsid w:val="003258C6"/>
    <w:rsid w:val="00325FC6"/>
    <w:rsid w:val="00326146"/>
    <w:rsid w:val="00326812"/>
    <w:rsid w:val="00326868"/>
    <w:rsid w:val="003275F9"/>
    <w:rsid w:val="0033122D"/>
    <w:rsid w:val="00331799"/>
    <w:rsid w:val="003334CB"/>
    <w:rsid w:val="00333999"/>
    <w:rsid w:val="003339CF"/>
    <w:rsid w:val="00334223"/>
    <w:rsid w:val="003357AE"/>
    <w:rsid w:val="003360DB"/>
    <w:rsid w:val="00336243"/>
    <w:rsid w:val="003429BD"/>
    <w:rsid w:val="00342B19"/>
    <w:rsid w:val="003437E7"/>
    <w:rsid w:val="003448E9"/>
    <w:rsid w:val="003459FE"/>
    <w:rsid w:val="00346389"/>
    <w:rsid w:val="0034665C"/>
    <w:rsid w:val="0034770F"/>
    <w:rsid w:val="00350218"/>
    <w:rsid w:val="0035044F"/>
    <w:rsid w:val="00355DB3"/>
    <w:rsid w:val="00360842"/>
    <w:rsid w:val="00360D90"/>
    <w:rsid w:val="00361271"/>
    <w:rsid w:val="003622FE"/>
    <w:rsid w:val="00362367"/>
    <w:rsid w:val="00362E0D"/>
    <w:rsid w:val="00363422"/>
    <w:rsid w:val="00364A01"/>
    <w:rsid w:val="00365128"/>
    <w:rsid w:val="003656AD"/>
    <w:rsid w:val="003663AA"/>
    <w:rsid w:val="003665E5"/>
    <w:rsid w:val="00367D9B"/>
    <w:rsid w:val="0037178A"/>
    <w:rsid w:val="00371E83"/>
    <w:rsid w:val="003721D8"/>
    <w:rsid w:val="00372BA7"/>
    <w:rsid w:val="00373B77"/>
    <w:rsid w:val="00374FD5"/>
    <w:rsid w:val="00376617"/>
    <w:rsid w:val="00376F1A"/>
    <w:rsid w:val="00381765"/>
    <w:rsid w:val="003824CC"/>
    <w:rsid w:val="00382FF8"/>
    <w:rsid w:val="003832EE"/>
    <w:rsid w:val="00383AE9"/>
    <w:rsid w:val="00385D83"/>
    <w:rsid w:val="003863E9"/>
    <w:rsid w:val="00387399"/>
    <w:rsid w:val="003875A8"/>
    <w:rsid w:val="00387A02"/>
    <w:rsid w:val="00387A8B"/>
    <w:rsid w:val="00387DEE"/>
    <w:rsid w:val="00390614"/>
    <w:rsid w:val="003910CE"/>
    <w:rsid w:val="00391136"/>
    <w:rsid w:val="0039121C"/>
    <w:rsid w:val="003917AA"/>
    <w:rsid w:val="003923DA"/>
    <w:rsid w:val="0039473F"/>
    <w:rsid w:val="0039623A"/>
    <w:rsid w:val="003978DF"/>
    <w:rsid w:val="003A025F"/>
    <w:rsid w:val="003A0FFA"/>
    <w:rsid w:val="003A1376"/>
    <w:rsid w:val="003A1EA6"/>
    <w:rsid w:val="003A27CC"/>
    <w:rsid w:val="003A2EEB"/>
    <w:rsid w:val="003A3742"/>
    <w:rsid w:val="003A44E8"/>
    <w:rsid w:val="003A5916"/>
    <w:rsid w:val="003B2719"/>
    <w:rsid w:val="003B272B"/>
    <w:rsid w:val="003B3209"/>
    <w:rsid w:val="003B3B53"/>
    <w:rsid w:val="003B4262"/>
    <w:rsid w:val="003B46CD"/>
    <w:rsid w:val="003B507A"/>
    <w:rsid w:val="003B637B"/>
    <w:rsid w:val="003C10B0"/>
    <w:rsid w:val="003C4565"/>
    <w:rsid w:val="003C73F7"/>
    <w:rsid w:val="003C76AB"/>
    <w:rsid w:val="003C7E6A"/>
    <w:rsid w:val="003D18B6"/>
    <w:rsid w:val="003D1FF2"/>
    <w:rsid w:val="003D248E"/>
    <w:rsid w:val="003D2B46"/>
    <w:rsid w:val="003D4276"/>
    <w:rsid w:val="003D49C5"/>
    <w:rsid w:val="003D5B99"/>
    <w:rsid w:val="003D5FC7"/>
    <w:rsid w:val="003D69BB"/>
    <w:rsid w:val="003D7EF8"/>
    <w:rsid w:val="003D7F3C"/>
    <w:rsid w:val="003E02F3"/>
    <w:rsid w:val="003E10DA"/>
    <w:rsid w:val="003E1255"/>
    <w:rsid w:val="003E1E7A"/>
    <w:rsid w:val="003E21F8"/>
    <w:rsid w:val="003E2B13"/>
    <w:rsid w:val="003E3D22"/>
    <w:rsid w:val="003E3F01"/>
    <w:rsid w:val="003E4B89"/>
    <w:rsid w:val="003E4E70"/>
    <w:rsid w:val="003E501F"/>
    <w:rsid w:val="003E702A"/>
    <w:rsid w:val="003E7756"/>
    <w:rsid w:val="003F0AA8"/>
    <w:rsid w:val="003F11E7"/>
    <w:rsid w:val="003F27E3"/>
    <w:rsid w:val="003F37AF"/>
    <w:rsid w:val="003F38C0"/>
    <w:rsid w:val="003F4111"/>
    <w:rsid w:val="003F465D"/>
    <w:rsid w:val="003F4811"/>
    <w:rsid w:val="003F4A6D"/>
    <w:rsid w:val="003F4C65"/>
    <w:rsid w:val="003F56AE"/>
    <w:rsid w:val="003F5E55"/>
    <w:rsid w:val="003F5EBF"/>
    <w:rsid w:val="00400950"/>
    <w:rsid w:val="004016B1"/>
    <w:rsid w:val="004021AD"/>
    <w:rsid w:val="004034BE"/>
    <w:rsid w:val="00403DC6"/>
    <w:rsid w:val="00404705"/>
    <w:rsid w:val="00404F4A"/>
    <w:rsid w:val="00406959"/>
    <w:rsid w:val="00407187"/>
    <w:rsid w:val="00410382"/>
    <w:rsid w:val="00411C55"/>
    <w:rsid w:val="00412F55"/>
    <w:rsid w:val="00413752"/>
    <w:rsid w:val="00414001"/>
    <w:rsid w:val="00414A42"/>
    <w:rsid w:val="00414C04"/>
    <w:rsid w:val="00415635"/>
    <w:rsid w:val="00416BDD"/>
    <w:rsid w:val="00420478"/>
    <w:rsid w:val="00420982"/>
    <w:rsid w:val="004212D8"/>
    <w:rsid w:val="004219CC"/>
    <w:rsid w:val="004228F4"/>
    <w:rsid w:val="00422D38"/>
    <w:rsid w:val="004249FE"/>
    <w:rsid w:val="00425DDD"/>
    <w:rsid w:val="00430756"/>
    <w:rsid w:val="00430B11"/>
    <w:rsid w:val="00431330"/>
    <w:rsid w:val="00431623"/>
    <w:rsid w:val="004327D5"/>
    <w:rsid w:val="00434D94"/>
    <w:rsid w:val="004358A2"/>
    <w:rsid w:val="004375D2"/>
    <w:rsid w:val="0044014C"/>
    <w:rsid w:val="004412BF"/>
    <w:rsid w:val="0044195D"/>
    <w:rsid w:val="00442A40"/>
    <w:rsid w:val="004430D3"/>
    <w:rsid w:val="00443483"/>
    <w:rsid w:val="004439AD"/>
    <w:rsid w:val="00445295"/>
    <w:rsid w:val="004457E5"/>
    <w:rsid w:val="00446891"/>
    <w:rsid w:val="00447111"/>
    <w:rsid w:val="0044726F"/>
    <w:rsid w:val="00447ED2"/>
    <w:rsid w:val="004506FD"/>
    <w:rsid w:val="00451441"/>
    <w:rsid w:val="004524B4"/>
    <w:rsid w:val="00452F48"/>
    <w:rsid w:val="00456511"/>
    <w:rsid w:val="00457000"/>
    <w:rsid w:val="00462243"/>
    <w:rsid w:val="004628F7"/>
    <w:rsid w:val="004636B7"/>
    <w:rsid w:val="00464700"/>
    <w:rsid w:val="004661DA"/>
    <w:rsid w:val="00466B3B"/>
    <w:rsid w:val="00466BDF"/>
    <w:rsid w:val="00466EEE"/>
    <w:rsid w:val="00466F24"/>
    <w:rsid w:val="00470C2C"/>
    <w:rsid w:val="0047212C"/>
    <w:rsid w:val="004721B0"/>
    <w:rsid w:val="0047370B"/>
    <w:rsid w:val="00473A17"/>
    <w:rsid w:val="00474191"/>
    <w:rsid w:val="0047441E"/>
    <w:rsid w:val="0047577C"/>
    <w:rsid w:val="00475E26"/>
    <w:rsid w:val="00476866"/>
    <w:rsid w:val="00481ABB"/>
    <w:rsid w:val="00482AF9"/>
    <w:rsid w:val="00482B34"/>
    <w:rsid w:val="00483094"/>
    <w:rsid w:val="0048310B"/>
    <w:rsid w:val="004832D7"/>
    <w:rsid w:val="0048414A"/>
    <w:rsid w:val="00484807"/>
    <w:rsid w:val="00486F48"/>
    <w:rsid w:val="00487640"/>
    <w:rsid w:val="00490F76"/>
    <w:rsid w:val="00491876"/>
    <w:rsid w:val="00491C9D"/>
    <w:rsid w:val="00491CB8"/>
    <w:rsid w:val="00494038"/>
    <w:rsid w:val="004942F6"/>
    <w:rsid w:val="0049497F"/>
    <w:rsid w:val="004951C0"/>
    <w:rsid w:val="00495F09"/>
    <w:rsid w:val="00497877"/>
    <w:rsid w:val="0049790B"/>
    <w:rsid w:val="004A06E1"/>
    <w:rsid w:val="004A0AEB"/>
    <w:rsid w:val="004A169A"/>
    <w:rsid w:val="004A20BC"/>
    <w:rsid w:val="004A286D"/>
    <w:rsid w:val="004A2944"/>
    <w:rsid w:val="004A4752"/>
    <w:rsid w:val="004A4788"/>
    <w:rsid w:val="004A6F7C"/>
    <w:rsid w:val="004A7959"/>
    <w:rsid w:val="004A7D85"/>
    <w:rsid w:val="004B19CF"/>
    <w:rsid w:val="004B2142"/>
    <w:rsid w:val="004B25DD"/>
    <w:rsid w:val="004B2957"/>
    <w:rsid w:val="004B35EA"/>
    <w:rsid w:val="004B4EFF"/>
    <w:rsid w:val="004B6D35"/>
    <w:rsid w:val="004B6F16"/>
    <w:rsid w:val="004B7209"/>
    <w:rsid w:val="004C0D16"/>
    <w:rsid w:val="004C3E61"/>
    <w:rsid w:val="004C3EB7"/>
    <w:rsid w:val="004C4A9A"/>
    <w:rsid w:val="004C5115"/>
    <w:rsid w:val="004C53C8"/>
    <w:rsid w:val="004C56E5"/>
    <w:rsid w:val="004D0207"/>
    <w:rsid w:val="004D05CF"/>
    <w:rsid w:val="004D1563"/>
    <w:rsid w:val="004D37B8"/>
    <w:rsid w:val="004D4756"/>
    <w:rsid w:val="004D495E"/>
    <w:rsid w:val="004D63FE"/>
    <w:rsid w:val="004D7169"/>
    <w:rsid w:val="004D78BF"/>
    <w:rsid w:val="004E1115"/>
    <w:rsid w:val="004E15BC"/>
    <w:rsid w:val="004E1C57"/>
    <w:rsid w:val="004E39E4"/>
    <w:rsid w:val="004E4F5C"/>
    <w:rsid w:val="004E4F8A"/>
    <w:rsid w:val="004E5151"/>
    <w:rsid w:val="004E5CC7"/>
    <w:rsid w:val="004E699E"/>
    <w:rsid w:val="004E6E57"/>
    <w:rsid w:val="004E6EDF"/>
    <w:rsid w:val="004F0AB3"/>
    <w:rsid w:val="004F2868"/>
    <w:rsid w:val="004F2869"/>
    <w:rsid w:val="004F28CE"/>
    <w:rsid w:val="004F2DCF"/>
    <w:rsid w:val="004F393A"/>
    <w:rsid w:val="004F4261"/>
    <w:rsid w:val="004F4AFE"/>
    <w:rsid w:val="004F5AF1"/>
    <w:rsid w:val="004F5C8F"/>
    <w:rsid w:val="004F6F75"/>
    <w:rsid w:val="004F70C8"/>
    <w:rsid w:val="004F7229"/>
    <w:rsid w:val="005009E2"/>
    <w:rsid w:val="005012EC"/>
    <w:rsid w:val="00501C55"/>
    <w:rsid w:val="00502C05"/>
    <w:rsid w:val="00505F9E"/>
    <w:rsid w:val="00507476"/>
    <w:rsid w:val="00507533"/>
    <w:rsid w:val="005126F7"/>
    <w:rsid w:val="0051678B"/>
    <w:rsid w:val="005167A4"/>
    <w:rsid w:val="005168D8"/>
    <w:rsid w:val="00516A25"/>
    <w:rsid w:val="00516AC6"/>
    <w:rsid w:val="005207FD"/>
    <w:rsid w:val="00521D30"/>
    <w:rsid w:val="0052248C"/>
    <w:rsid w:val="00522C09"/>
    <w:rsid w:val="00523A5F"/>
    <w:rsid w:val="00524C3C"/>
    <w:rsid w:val="005256AF"/>
    <w:rsid w:val="00525CD6"/>
    <w:rsid w:val="00527C72"/>
    <w:rsid w:val="00531E52"/>
    <w:rsid w:val="00531F42"/>
    <w:rsid w:val="0053293C"/>
    <w:rsid w:val="00533958"/>
    <w:rsid w:val="005341BD"/>
    <w:rsid w:val="005358C8"/>
    <w:rsid w:val="005359CA"/>
    <w:rsid w:val="00536F3E"/>
    <w:rsid w:val="00541208"/>
    <w:rsid w:val="00541E7F"/>
    <w:rsid w:val="0054224C"/>
    <w:rsid w:val="00542332"/>
    <w:rsid w:val="005438E3"/>
    <w:rsid w:val="00544235"/>
    <w:rsid w:val="00544CB2"/>
    <w:rsid w:val="00546CE0"/>
    <w:rsid w:val="00547FD9"/>
    <w:rsid w:val="005519E5"/>
    <w:rsid w:val="00552C7C"/>
    <w:rsid w:val="00553859"/>
    <w:rsid w:val="00553E9E"/>
    <w:rsid w:val="00554D19"/>
    <w:rsid w:val="00556142"/>
    <w:rsid w:val="0055669B"/>
    <w:rsid w:val="00556D36"/>
    <w:rsid w:val="0056015C"/>
    <w:rsid w:val="00560D86"/>
    <w:rsid w:val="00561C23"/>
    <w:rsid w:val="0056210A"/>
    <w:rsid w:val="00563CA0"/>
    <w:rsid w:val="005644DC"/>
    <w:rsid w:val="00564597"/>
    <w:rsid w:val="00564E6A"/>
    <w:rsid w:val="00565509"/>
    <w:rsid w:val="00570AE5"/>
    <w:rsid w:val="005711B9"/>
    <w:rsid w:val="005714F0"/>
    <w:rsid w:val="00574243"/>
    <w:rsid w:val="005745E8"/>
    <w:rsid w:val="00574898"/>
    <w:rsid w:val="0057598F"/>
    <w:rsid w:val="00575A6A"/>
    <w:rsid w:val="00576D55"/>
    <w:rsid w:val="0057766C"/>
    <w:rsid w:val="005808AD"/>
    <w:rsid w:val="00580C88"/>
    <w:rsid w:val="005812F3"/>
    <w:rsid w:val="00584713"/>
    <w:rsid w:val="0058593D"/>
    <w:rsid w:val="00587BAF"/>
    <w:rsid w:val="005923DE"/>
    <w:rsid w:val="005926D8"/>
    <w:rsid w:val="005947AC"/>
    <w:rsid w:val="005949A2"/>
    <w:rsid w:val="00596C05"/>
    <w:rsid w:val="00597EF1"/>
    <w:rsid w:val="005A0B4C"/>
    <w:rsid w:val="005A0B56"/>
    <w:rsid w:val="005A11CB"/>
    <w:rsid w:val="005A1766"/>
    <w:rsid w:val="005A2552"/>
    <w:rsid w:val="005A27B5"/>
    <w:rsid w:val="005A2A4A"/>
    <w:rsid w:val="005A3D20"/>
    <w:rsid w:val="005A41E9"/>
    <w:rsid w:val="005A4CB7"/>
    <w:rsid w:val="005A5721"/>
    <w:rsid w:val="005A57CB"/>
    <w:rsid w:val="005A5BFC"/>
    <w:rsid w:val="005A686F"/>
    <w:rsid w:val="005A68E2"/>
    <w:rsid w:val="005A770A"/>
    <w:rsid w:val="005B18DD"/>
    <w:rsid w:val="005B1939"/>
    <w:rsid w:val="005B6A4D"/>
    <w:rsid w:val="005B72D2"/>
    <w:rsid w:val="005B7BFB"/>
    <w:rsid w:val="005C2BFE"/>
    <w:rsid w:val="005C39C9"/>
    <w:rsid w:val="005C471E"/>
    <w:rsid w:val="005C634E"/>
    <w:rsid w:val="005D021E"/>
    <w:rsid w:val="005D1ED7"/>
    <w:rsid w:val="005D1F50"/>
    <w:rsid w:val="005D32C6"/>
    <w:rsid w:val="005D3CF0"/>
    <w:rsid w:val="005D4A84"/>
    <w:rsid w:val="005D6525"/>
    <w:rsid w:val="005E2165"/>
    <w:rsid w:val="005E225E"/>
    <w:rsid w:val="005E31D4"/>
    <w:rsid w:val="005E3406"/>
    <w:rsid w:val="005E40B9"/>
    <w:rsid w:val="005E4840"/>
    <w:rsid w:val="005E4DB5"/>
    <w:rsid w:val="005E5610"/>
    <w:rsid w:val="005E632C"/>
    <w:rsid w:val="005E6497"/>
    <w:rsid w:val="005F1438"/>
    <w:rsid w:val="005F24F4"/>
    <w:rsid w:val="005F39F7"/>
    <w:rsid w:val="005F507A"/>
    <w:rsid w:val="005F6AED"/>
    <w:rsid w:val="005F7DE6"/>
    <w:rsid w:val="00602920"/>
    <w:rsid w:val="006060EB"/>
    <w:rsid w:val="0061010E"/>
    <w:rsid w:val="0061045A"/>
    <w:rsid w:val="00610503"/>
    <w:rsid w:val="0061076F"/>
    <w:rsid w:val="00611B35"/>
    <w:rsid w:val="00613C89"/>
    <w:rsid w:val="0061411A"/>
    <w:rsid w:val="00615BFA"/>
    <w:rsid w:val="00616FEF"/>
    <w:rsid w:val="006179B4"/>
    <w:rsid w:val="00617ABE"/>
    <w:rsid w:val="00617C7E"/>
    <w:rsid w:val="00622A6D"/>
    <w:rsid w:val="006243A3"/>
    <w:rsid w:val="00624E20"/>
    <w:rsid w:val="00625552"/>
    <w:rsid w:val="00626A19"/>
    <w:rsid w:val="00627F1F"/>
    <w:rsid w:val="006302B9"/>
    <w:rsid w:val="00630383"/>
    <w:rsid w:val="006303A8"/>
    <w:rsid w:val="00630F70"/>
    <w:rsid w:val="0063145D"/>
    <w:rsid w:val="00632DE2"/>
    <w:rsid w:val="00636DE6"/>
    <w:rsid w:val="006375B1"/>
    <w:rsid w:val="00640515"/>
    <w:rsid w:val="0064088A"/>
    <w:rsid w:val="00641150"/>
    <w:rsid w:val="006433E9"/>
    <w:rsid w:val="0064396B"/>
    <w:rsid w:val="006441D2"/>
    <w:rsid w:val="00645484"/>
    <w:rsid w:val="00645C7A"/>
    <w:rsid w:val="00646332"/>
    <w:rsid w:val="0064657D"/>
    <w:rsid w:val="00646E7A"/>
    <w:rsid w:val="006471E4"/>
    <w:rsid w:val="006502A9"/>
    <w:rsid w:val="0065054E"/>
    <w:rsid w:val="006515D9"/>
    <w:rsid w:val="00654562"/>
    <w:rsid w:val="006558FC"/>
    <w:rsid w:val="00655B42"/>
    <w:rsid w:val="00655B50"/>
    <w:rsid w:val="00655E58"/>
    <w:rsid w:val="0065610B"/>
    <w:rsid w:val="00657027"/>
    <w:rsid w:val="0066123E"/>
    <w:rsid w:val="00662A40"/>
    <w:rsid w:val="006649DB"/>
    <w:rsid w:val="006652D0"/>
    <w:rsid w:val="00665876"/>
    <w:rsid w:val="00671996"/>
    <w:rsid w:val="0067260E"/>
    <w:rsid w:val="006741A4"/>
    <w:rsid w:val="00675ED4"/>
    <w:rsid w:val="00676C3F"/>
    <w:rsid w:val="006808C4"/>
    <w:rsid w:val="00680C64"/>
    <w:rsid w:val="00680FC6"/>
    <w:rsid w:val="006815E5"/>
    <w:rsid w:val="006818C6"/>
    <w:rsid w:val="0068417F"/>
    <w:rsid w:val="00685D3F"/>
    <w:rsid w:val="00686030"/>
    <w:rsid w:val="006864D9"/>
    <w:rsid w:val="00687184"/>
    <w:rsid w:val="0068795E"/>
    <w:rsid w:val="00690D57"/>
    <w:rsid w:val="00692679"/>
    <w:rsid w:val="00692B7E"/>
    <w:rsid w:val="006930D3"/>
    <w:rsid w:val="00695C95"/>
    <w:rsid w:val="0069657A"/>
    <w:rsid w:val="00696A58"/>
    <w:rsid w:val="00697446"/>
    <w:rsid w:val="00697AB2"/>
    <w:rsid w:val="00697C79"/>
    <w:rsid w:val="006A002E"/>
    <w:rsid w:val="006A0646"/>
    <w:rsid w:val="006A21CB"/>
    <w:rsid w:val="006A3C0A"/>
    <w:rsid w:val="006A7EF8"/>
    <w:rsid w:val="006B0A0C"/>
    <w:rsid w:val="006B1829"/>
    <w:rsid w:val="006B30F1"/>
    <w:rsid w:val="006B5685"/>
    <w:rsid w:val="006B5BB6"/>
    <w:rsid w:val="006B6B40"/>
    <w:rsid w:val="006B6DC3"/>
    <w:rsid w:val="006B7869"/>
    <w:rsid w:val="006C4181"/>
    <w:rsid w:val="006D08BF"/>
    <w:rsid w:val="006D11D4"/>
    <w:rsid w:val="006D1A4B"/>
    <w:rsid w:val="006D3364"/>
    <w:rsid w:val="006D33C9"/>
    <w:rsid w:val="006D3F51"/>
    <w:rsid w:val="006D468D"/>
    <w:rsid w:val="006D48DF"/>
    <w:rsid w:val="006D48FE"/>
    <w:rsid w:val="006D5A88"/>
    <w:rsid w:val="006D5C92"/>
    <w:rsid w:val="006D5E13"/>
    <w:rsid w:val="006D60A8"/>
    <w:rsid w:val="006D62E9"/>
    <w:rsid w:val="006D715F"/>
    <w:rsid w:val="006E0259"/>
    <w:rsid w:val="006E2556"/>
    <w:rsid w:val="006E3A12"/>
    <w:rsid w:val="006E3D66"/>
    <w:rsid w:val="006E5E3C"/>
    <w:rsid w:val="006E6C71"/>
    <w:rsid w:val="006E6F70"/>
    <w:rsid w:val="006F00E9"/>
    <w:rsid w:val="006F02B9"/>
    <w:rsid w:val="006F0A0D"/>
    <w:rsid w:val="006F14AD"/>
    <w:rsid w:val="006F219D"/>
    <w:rsid w:val="006F33FF"/>
    <w:rsid w:val="006F44EF"/>
    <w:rsid w:val="006F5559"/>
    <w:rsid w:val="006F56B7"/>
    <w:rsid w:val="006F56CA"/>
    <w:rsid w:val="006F59D8"/>
    <w:rsid w:val="006F5CCF"/>
    <w:rsid w:val="007004AC"/>
    <w:rsid w:val="00700821"/>
    <w:rsid w:val="00700973"/>
    <w:rsid w:val="00703E86"/>
    <w:rsid w:val="007040F4"/>
    <w:rsid w:val="00704280"/>
    <w:rsid w:val="00704462"/>
    <w:rsid w:val="007044D8"/>
    <w:rsid w:val="007044E9"/>
    <w:rsid w:val="00704E2C"/>
    <w:rsid w:val="00704EAB"/>
    <w:rsid w:val="007051B5"/>
    <w:rsid w:val="007053C1"/>
    <w:rsid w:val="00705699"/>
    <w:rsid w:val="00705E3F"/>
    <w:rsid w:val="00705E8C"/>
    <w:rsid w:val="00713289"/>
    <w:rsid w:val="007142E9"/>
    <w:rsid w:val="00714F70"/>
    <w:rsid w:val="007155AA"/>
    <w:rsid w:val="00717654"/>
    <w:rsid w:val="00717ACD"/>
    <w:rsid w:val="00720F93"/>
    <w:rsid w:val="007212C8"/>
    <w:rsid w:val="0072395B"/>
    <w:rsid w:val="007245F1"/>
    <w:rsid w:val="00725541"/>
    <w:rsid w:val="00727121"/>
    <w:rsid w:val="0072751B"/>
    <w:rsid w:val="007300CC"/>
    <w:rsid w:val="00730D3C"/>
    <w:rsid w:val="007328BD"/>
    <w:rsid w:val="00733F63"/>
    <w:rsid w:val="00734535"/>
    <w:rsid w:val="00734E1B"/>
    <w:rsid w:val="0073533E"/>
    <w:rsid w:val="00736C86"/>
    <w:rsid w:val="00737283"/>
    <w:rsid w:val="007378AF"/>
    <w:rsid w:val="00740DBB"/>
    <w:rsid w:val="00741901"/>
    <w:rsid w:val="00741F23"/>
    <w:rsid w:val="00742ACA"/>
    <w:rsid w:val="00742F4D"/>
    <w:rsid w:val="0074500E"/>
    <w:rsid w:val="007454C1"/>
    <w:rsid w:val="007502B5"/>
    <w:rsid w:val="0075033C"/>
    <w:rsid w:val="007506A0"/>
    <w:rsid w:val="00750DF5"/>
    <w:rsid w:val="00751A53"/>
    <w:rsid w:val="00751AF9"/>
    <w:rsid w:val="0075483C"/>
    <w:rsid w:val="00754CEF"/>
    <w:rsid w:val="00761ECC"/>
    <w:rsid w:val="007628B2"/>
    <w:rsid w:val="00763C09"/>
    <w:rsid w:val="00765004"/>
    <w:rsid w:val="00765597"/>
    <w:rsid w:val="00765D77"/>
    <w:rsid w:val="00766D76"/>
    <w:rsid w:val="00767949"/>
    <w:rsid w:val="00767F30"/>
    <w:rsid w:val="00770D71"/>
    <w:rsid w:val="00771885"/>
    <w:rsid w:val="00772D0E"/>
    <w:rsid w:val="00772E45"/>
    <w:rsid w:val="0077483D"/>
    <w:rsid w:val="00774F8C"/>
    <w:rsid w:val="00776491"/>
    <w:rsid w:val="00776D95"/>
    <w:rsid w:val="00777F95"/>
    <w:rsid w:val="00780B96"/>
    <w:rsid w:val="00781044"/>
    <w:rsid w:val="007816F4"/>
    <w:rsid w:val="00781E99"/>
    <w:rsid w:val="007834A1"/>
    <w:rsid w:val="00785B61"/>
    <w:rsid w:val="00786690"/>
    <w:rsid w:val="00786D4F"/>
    <w:rsid w:val="007937B6"/>
    <w:rsid w:val="00793C11"/>
    <w:rsid w:val="00795861"/>
    <w:rsid w:val="0079645C"/>
    <w:rsid w:val="007A0DB0"/>
    <w:rsid w:val="007A102C"/>
    <w:rsid w:val="007A17C5"/>
    <w:rsid w:val="007A52E4"/>
    <w:rsid w:val="007A6A8C"/>
    <w:rsid w:val="007A6B3E"/>
    <w:rsid w:val="007A6D6D"/>
    <w:rsid w:val="007A7CF2"/>
    <w:rsid w:val="007B04C5"/>
    <w:rsid w:val="007B199E"/>
    <w:rsid w:val="007B27F1"/>
    <w:rsid w:val="007B2F3F"/>
    <w:rsid w:val="007B396A"/>
    <w:rsid w:val="007B4234"/>
    <w:rsid w:val="007B4466"/>
    <w:rsid w:val="007B5F13"/>
    <w:rsid w:val="007C0D29"/>
    <w:rsid w:val="007C0D7E"/>
    <w:rsid w:val="007C27BB"/>
    <w:rsid w:val="007C38C0"/>
    <w:rsid w:val="007C4493"/>
    <w:rsid w:val="007C4DB1"/>
    <w:rsid w:val="007C5553"/>
    <w:rsid w:val="007C57C8"/>
    <w:rsid w:val="007C6519"/>
    <w:rsid w:val="007C7875"/>
    <w:rsid w:val="007D0465"/>
    <w:rsid w:val="007D0AE2"/>
    <w:rsid w:val="007D169E"/>
    <w:rsid w:val="007D17B2"/>
    <w:rsid w:val="007D2386"/>
    <w:rsid w:val="007D2799"/>
    <w:rsid w:val="007D488E"/>
    <w:rsid w:val="007D58B9"/>
    <w:rsid w:val="007D6A43"/>
    <w:rsid w:val="007E071A"/>
    <w:rsid w:val="007E1C21"/>
    <w:rsid w:val="007E1C87"/>
    <w:rsid w:val="007E251D"/>
    <w:rsid w:val="007E4CB7"/>
    <w:rsid w:val="007E535A"/>
    <w:rsid w:val="007E7C42"/>
    <w:rsid w:val="007E7DA8"/>
    <w:rsid w:val="007F1F7C"/>
    <w:rsid w:val="007F2197"/>
    <w:rsid w:val="007F275E"/>
    <w:rsid w:val="007F326E"/>
    <w:rsid w:val="007F3FC4"/>
    <w:rsid w:val="007F469C"/>
    <w:rsid w:val="007F4D52"/>
    <w:rsid w:val="007F4E7E"/>
    <w:rsid w:val="007F762C"/>
    <w:rsid w:val="007F78D4"/>
    <w:rsid w:val="007F7D8D"/>
    <w:rsid w:val="00800D51"/>
    <w:rsid w:val="008010E3"/>
    <w:rsid w:val="00801361"/>
    <w:rsid w:val="0080192F"/>
    <w:rsid w:val="00803AB0"/>
    <w:rsid w:val="00804082"/>
    <w:rsid w:val="00804B80"/>
    <w:rsid w:val="0080543A"/>
    <w:rsid w:val="00806D66"/>
    <w:rsid w:val="00810D59"/>
    <w:rsid w:val="00811D23"/>
    <w:rsid w:val="00811E79"/>
    <w:rsid w:val="008122D0"/>
    <w:rsid w:val="008123A9"/>
    <w:rsid w:val="00812C9F"/>
    <w:rsid w:val="0081410D"/>
    <w:rsid w:val="008143BA"/>
    <w:rsid w:val="00814999"/>
    <w:rsid w:val="00814B0E"/>
    <w:rsid w:val="00814DE4"/>
    <w:rsid w:val="00815A68"/>
    <w:rsid w:val="00815C02"/>
    <w:rsid w:val="00817464"/>
    <w:rsid w:val="00820136"/>
    <w:rsid w:val="00820D24"/>
    <w:rsid w:val="008217C1"/>
    <w:rsid w:val="0082431B"/>
    <w:rsid w:val="00824AAD"/>
    <w:rsid w:val="008254C0"/>
    <w:rsid w:val="008304A1"/>
    <w:rsid w:val="00830C21"/>
    <w:rsid w:val="00831CB0"/>
    <w:rsid w:val="00831E66"/>
    <w:rsid w:val="00832627"/>
    <w:rsid w:val="00833651"/>
    <w:rsid w:val="00835B90"/>
    <w:rsid w:val="00835E0D"/>
    <w:rsid w:val="00837198"/>
    <w:rsid w:val="008374E8"/>
    <w:rsid w:val="00840B14"/>
    <w:rsid w:val="00841977"/>
    <w:rsid w:val="00847C6A"/>
    <w:rsid w:val="008507B2"/>
    <w:rsid w:val="00850861"/>
    <w:rsid w:val="00850FAC"/>
    <w:rsid w:val="0085168C"/>
    <w:rsid w:val="00851707"/>
    <w:rsid w:val="0085382E"/>
    <w:rsid w:val="0085423B"/>
    <w:rsid w:val="0085440A"/>
    <w:rsid w:val="0085520B"/>
    <w:rsid w:val="008553F9"/>
    <w:rsid w:val="00856E80"/>
    <w:rsid w:val="00857DD9"/>
    <w:rsid w:val="00860D07"/>
    <w:rsid w:val="008612B2"/>
    <w:rsid w:val="00861378"/>
    <w:rsid w:val="00861C9B"/>
    <w:rsid w:val="00862A5A"/>
    <w:rsid w:val="00863BA6"/>
    <w:rsid w:val="00865F45"/>
    <w:rsid w:val="0086673C"/>
    <w:rsid w:val="00866856"/>
    <w:rsid w:val="0086737D"/>
    <w:rsid w:val="00867470"/>
    <w:rsid w:val="00867D11"/>
    <w:rsid w:val="008716E4"/>
    <w:rsid w:val="00871A03"/>
    <w:rsid w:val="008721DA"/>
    <w:rsid w:val="00873E9B"/>
    <w:rsid w:val="00874304"/>
    <w:rsid w:val="0087576F"/>
    <w:rsid w:val="00875DEA"/>
    <w:rsid w:val="008770F7"/>
    <w:rsid w:val="0087781F"/>
    <w:rsid w:val="00877B2D"/>
    <w:rsid w:val="008822B5"/>
    <w:rsid w:val="008831D8"/>
    <w:rsid w:val="00883928"/>
    <w:rsid w:val="00883D05"/>
    <w:rsid w:val="008847F7"/>
    <w:rsid w:val="00884847"/>
    <w:rsid w:val="008848B8"/>
    <w:rsid w:val="008858AA"/>
    <w:rsid w:val="00886026"/>
    <w:rsid w:val="00887B19"/>
    <w:rsid w:val="00890187"/>
    <w:rsid w:val="0089269F"/>
    <w:rsid w:val="00893846"/>
    <w:rsid w:val="00895551"/>
    <w:rsid w:val="0089600F"/>
    <w:rsid w:val="0089682F"/>
    <w:rsid w:val="008A0383"/>
    <w:rsid w:val="008A2520"/>
    <w:rsid w:val="008A5CCB"/>
    <w:rsid w:val="008A660A"/>
    <w:rsid w:val="008B096A"/>
    <w:rsid w:val="008B4C18"/>
    <w:rsid w:val="008B552A"/>
    <w:rsid w:val="008B5D12"/>
    <w:rsid w:val="008B674B"/>
    <w:rsid w:val="008B6E59"/>
    <w:rsid w:val="008B763F"/>
    <w:rsid w:val="008C0CFC"/>
    <w:rsid w:val="008C1D0F"/>
    <w:rsid w:val="008C348D"/>
    <w:rsid w:val="008C4648"/>
    <w:rsid w:val="008D26C4"/>
    <w:rsid w:val="008D271D"/>
    <w:rsid w:val="008D3338"/>
    <w:rsid w:val="008D35D4"/>
    <w:rsid w:val="008D37A5"/>
    <w:rsid w:val="008D4556"/>
    <w:rsid w:val="008D4905"/>
    <w:rsid w:val="008D62FD"/>
    <w:rsid w:val="008D7E3C"/>
    <w:rsid w:val="008E1159"/>
    <w:rsid w:val="008E1544"/>
    <w:rsid w:val="008E187A"/>
    <w:rsid w:val="008E21B6"/>
    <w:rsid w:val="008E2DBB"/>
    <w:rsid w:val="008E30C1"/>
    <w:rsid w:val="008E3E63"/>
    <w:rsid w:val="008E43CC"/>
    <w:rsid w:val="008E511A"/>
    <w:rsid w:val="008E617C"/>
    <w:rsid w:val="008E667B"/>
    <w:rsid w:val="008E66FA"/>
    <w:rsid w:val="008F0EA9"/>
    <w:rsid w:val="008F12C1"/>
    <w:rsid w:val="008F158D"/>
    <w:rsid w:val="008F2F1E"/>
    <w:rsid w:val="008F3935"/>
    <w:rsid w:val="008F434D"/>
    <w:rsid w:val="008F43E8"/>
    <w:rsid w:val="008F5F2D"/>
    <w:rsid w:val="008F6292"/>
    <w:rsid w:val="008F72DA"/>
    <w:rsid w:val="008F7323"/>
    <w:rsid w:val="009003CE"/>
    <w:rsid w:val="00902EC9"/>
    <w:rsid w:val="00905420"/>
    <w:rsid w:val="00906486"/>
    <w:rsid w:val="00906BDB"/>
    <w:rsid w:val="00907F08"/>
    <w:rsid w:val="009128D4"/>
    <w:rsid w:val="0091336A"/>
    <w:rsid w:val="00914260"/>
    <w:rsid w:val="00914399"/>
    <w:rsid w:val="00915650"/>
    <w:rsid w:val="00916BF1"/>
    <w:rsid w:val="00916ED6"/>
    <w:rsid w:val="00917337"/>
    <w:rsid w:val="00920561"/>
    <w:rsid w:val="00922D53"/>
    <w:rsid w:val="00923AEE"/>
    <w:rsid w:val="00923E1A"/>
    <w:rsid w:val="00923FD8"/>
    <w:rsid w:val="009246B5"/>
    <w:rsid w:val="009263F6"/>
    <w:rsid w:val="009269BE"/>
    <w:rsid w:val="009271B7"/>
    <w:rsid w:val="00930B0E"/>
    <w:rsid w:val="00930D3A"/>
    <w:rsid w:val="00931C48"/>
    <w:rsid w:val="009332B7"/>
    <w:rsid w:val="0093554E"/>
    <w:rsid w:val="00935D85"/>
    <w:rsid w:val="00936573"/>
    <w:rsid w:val="00936EA3"/>
    <w:rsid w:val="00936F4B"/>
    <w:rsid w:val="0093776C"/>
    <w:rsid w:val="0093779B"/>
    <w:rsid w:val="009378B1"/>
    <w:rsid w:val="00937E8A"/>
    <w:rsid w:val="009414C6"/>
    <w:rsid w:val="00941B5A"/>
    <w:rsid w:val="0094560F"/>
    <w:rsid w:val="00945637"/>
    <w:rsid w:val="00945E02"/>
    <w:rsid w:val="00946DFC"/>
    <w:rsid w:val="009475C6"/>
    <w:rsid w:val="00947F49"/>
    <w:rsid w:val="00952B64"/>
    <w:rsid w:val="0095558F"/>
    <w:rsid w:val="009572B9"/>
    <w:rsid w:val="00957500"/>
    <w:rsid w:val="009578B0"/>
    <w:rsid w:val="00961493"/>
    <w:rsid w:val="0096162B"/>
    <w:rsid w:val="009629ED"/>
    <w:rsid w:val="0096674D"/>
    <w:rsid w:val="009674F2"/>
    <w:rsid w:val="00967A0B"/>
    <w:rsid w:val="00967B3F"/>
    <w:rsid w:val="00970634"/>
    <w:rsid w:val="0097098F"/>
    <w:rsid w:val="009722B3"/>
    <w:rsid w:val="0097455B"/>
    <w:rsid w:val="00974C09"/>
    <w:rsid w:val="00974F38"/>
    <w:rsid w:val="0097535B"/>
    <w:rsid w:val="009767C6"/>
    <w:rsid w:val="00977466"/>
    <w:rsid w:val="009774E0"/>
    <w:rsid w:val="00980551"/>
    <w:rsid w:val="0098143C"/>
    <w:rsid w:val="009817A7"/>
    <w:rsid w:val="00982007"/>
    <w:rsid w:val="00982452"/>
    <w:rsid w:val="0098294A"/>
    <w:rsid w:val="00982F6D"/>
    <w:rsid w:val="0098472A"/>
    <w:rsid w:val="0098620E"/>
    <w:rsid w:val="0098665F"/>
    <w:rsid w:val="00991112"/>
    <w:rsid w:val="00992494"/>
    <w:rsid w:val="00992A02"/>
    <w:rsid w:val="00993927"/>
    <w:rsid w:val="00993BB2"/>
    <w:rsid w:val="0099400A"/>
    <w:rsid w:val="0099464D"/>
    <w:rsid w:val="00995B64"/>
    <w:rsid w:val="009966FC"/>
    <w:rsid w:val="00997349"/>
    <w:rsid w:val="009A009C"/>
    <w:rsid w:val="009A2F2C"/>
    <w:rsid w:val="009A33B1"/>
    <w:rsid w:val="009A3658"/>
    <w:rsid w:val="009A5CB3"/>
    <w:rsid w:val="009B1517"/>
    <w:rsid w:val="009B2542"/>
    <w:rsid w:val="009B38F0"/>
    <w:rsid w:val="009B537B"/>
    <w:rsid w:val="009B5649"/>
    <w:rsid w:val="009C0797"/>
    <w:rsid w:val="009C0DCF"/>
    <w:rsid w:val="009C72AC"/>
    <w:rsid w:val="009C75CB"/>
    <w:rsid w:val="009D16FB"/>
    <w:rsid w:val="009D2743"/>
    <w:rsid w:val="009D4D49"/>
    <w:rsid w:val="009D620E"/>
    <w:rsid w:val="009D6A4B"/>
    <w:rsid w:val="009E038D"/>
    <w:rsid w:val="009E06BC"/>
    <w:rsid w:val="009E177E"/>
    <w:rsid w:val="009E22EE"/>
    <w:rsid w:val="009E23FE"/>
    <w:rsid w:val="009E29A4"/>
    <w:rsid w:val="009E2D41"/>
    <w:rsid w:val="009E3790"/>
    <w:rsid w:val="009E4FAC"/>
    <w:rsid w:val="009E58E5"/>
    <w:rsid w:val="009E6139"/>
    <w:rsid w:val="009E7134"/>
    <w:rsid w:val="009E71CD"/>
    <w:rsid w:val="009F1BF4"/>
    <w:rsid w:val="009F29A1"/>
    <w:rsid w:val="009F409E"/>
    <w:rsid w:val="009F4217"/>
    <w:rsid w:val="009F4786"/>
    <w:rsid w:val="009F5419"/>
    <w:rsid w:val="009F5A5D"/>
    <w:rsid w:val="009F60E7"/>
    <w:rsid w:val="009F624B"/>
    <w:rsid w:val="009F68E1"/>
    <w:rsid w:val="009F79DF"/>
    <w:rsid w:val="00A007A9"/>
    <w:rsid w:val="00A00804"/>
    <w:rsid w:val="00A02AAE"/>
    <w:rsid w:val="00A03B39"/>
    <w:rsid w:val="00A04B4E"/>
    <w:rsid w:val="00A05B1A"/>
    <w:rsid w:val="00A06EF3"/>
    <w:rsid w:val="00A06F61"/>
    <w:rsid w:val="00A10260"/>
    <w:rsid w:val="00A1032C"/>
    <w:rsid w:val="00A112C5"/>
    <w:rsid w:val="00A12C72"/>
    <w:rsid w:val="00A12CB6"/>
    <w:rsid w:val="00A12CBA"/>
    <w:rsid w:val="00A16032"/>
    <w:rsid w:val="00A1644D"/>
    <w:rsid w:val="00A16D00"/>
    <w:rsid w:val="00A17E3F"/>
    <w:rsid w:val="00A209C2"/>
    <w:rsid w:val="00A20F01"/>
    <w:rsid w:val="00A2115C"/>
    <w:rsid w:val="00A22A0B"/>
    <w:rsid w:val="00A22A80"/>
    <w:rsid w:val="00A23D18"/>
    <w:rsid w:val="00A26349"/>
    <w:rsid w:val="00A2676E"/>
    <w:rsid w:val="00A26DA7"/>
    <w:rsid w:val="00A27806"/>
    <w:rsid w:val="00A30A87"/>
    <w:rsid w:val="00A31069"/>
    <w:rsid w:val="00A317ED"/>
    <w:rsid w:val="00A324B6"/>
    <w:rsid w:val="00A3523A"/>
    <w:rsid w:val="00A35955"/>
    <w:rsid w:val="00A372D7"/>
    <w:rsid w:val="00A404E7"/>
    <w:rsid w:val="00A42BE6"/>
    <w:rsid w:val="00A44E71"/>
    <w:rsid w:val="00A46583"/>
    <w:rsid w:val="00A47142"/>
    <w:rsid w:val="00A50C16"/>
    <w:rsid w:val="00A5107F"/>
    <w:rsid w:val="00A510C1"/>
    <w:rsid w:val="00A52B71"/>
    <w:rsid w:val="00A538C6"/>
    <w:rsid w:val="00A539EB"/>
    <w:rsid w:val="00A548FB"/>
    <w:rsid w:val="00A55102"/>
    <w:rsid w:val="00A553C9"/>
    <w:rsid w:val="00A5564E"/>
    <w:rsid w:val="00A55A7E"/>
    <w:rsid w:val="00A55B34"/>
    <w:rsid w:val="00A5680F"/>
    <w:rsid w:val="00A61C2A"/>
    <w:rsid w:val="00A61E6B"/>
    <w:rsid w:val="00A62BD8"/>
    <w:rsid w:val="00A63902"/>
    <w:rsid w:val="00A644FA"/>
    <w:rsid w:val="00A64630"/>
    <w:rsid w:val="00A65097"/>
    <w:rsid w:val="00A650D1"/>
    <w:rsid w:val="00A651B3"/>
    <w:rsid w:val="00A657C8"/>
    <w:rsid w:val="00A65C82"/>
    <w:rsid w:val="00A66216"/>
    <w:rsid w:val="00A6717A"/>
    <w:rsid w:val="00A71326"/>
    <w:rsid w:val="00A71B94"/>
    <w:rsid w:val="00A71F67"/>
    <w:rsid w:val="00A72AF9"/>
    <w:rsid w:val="00A7329A"/>
    <w:rsid w:val="00A736F6"/>
    <w:rsid w:val="00A76321"/>
    <w:rsid w:val="00A77050"/>
    <w:rsid w:val="00A77607"/>
    <w:rsid w:val="00A77794"/>
    <w:rsid w:val="00A77928"/>
    <w:rsid w:val="00A8105C"/>
    <w:rsid w:val="00A82376"/>
    <w:rsid w:val="00A82599"/>
    <w:rsid w:val="00A828BD"/>
    <w:rsid w:val="00A8346D"/>
    <w:rsid w:val="00A84503"/>
    <w:rsid w:val="00A8592B"/>
    <w:rsid w:val="00A87747"/>
    <w:rsid w:val="00A87976"/>
    <w:rsid w:val="00A87989"/>
    <w:rsid w:val="00A9067A"/>
    <w:rsid w:val="00A96587"/>
    <w:rsid w:val="00A96FC3"/>
    <w:rsid w:val="00AA0966"/>
    <w:rsid w:val="00AA16A0"/>
    <w:rsid w:val="00AA1847"/>
    <w:rsid w:val="00AA19D9"/>
    <w:rsid w:val="00AA2375"/>
    <w:rsid w:val="00AA36C1"/>
    <w:rsid w:val="00AA3C15"/>
    <w:rsid w:val="00AA3E4B"/>
    <w:rsid w:val="00AA438D"/>
    <w:rsid w:val="00AA48E1"/>
    <w:rsid w:val="00AA50D5"/>
    <w:rsid w:val="00AA5791"/>
    <w:rsid w:val="00AA6BFE"/>
    <w:rsid w:val="00AA6C7D"/>
    <w:rsid w:val="00AA7D09"/>
    <w:rsid w:val="00AB0283"/>
    <w:rsid w:val="00AB2553"/>
    <w:rsid w:val="00AB3E03"/>
    <w:rsid w:val="00AB407E"/>
    <w:rsid w:val="00AB411D"/>
    <w:rsid w:val="00AB4475"/>
    <w:rsid w:val="00AB46A4"/>
    <w:rsid w:val="00AB5474"/>
    <w:rsid w:val="00AB603E"/>
    <w:rsid w:val="00AB69A7"/>
    <w:rsid w:val="00AB6F86"/>
    <w:rsid w:val="00AC01C0"/>
    <w:rsid w:val="00AC02F0"/>
    <w:rsid w:val="00AC0BF0"/>
    <w:rsid w:val="00AC0EC6"/>
    <w:rsid w:val="00AC1A00"/>
    <w:rsid w:val="00AC318E"/>
    <w:rsid w:val="00AC3510"/>
    <w:rsid w:val="00AC36F6"/>
    <w:rsid w:val="00AC6B9C"/>
    <w:rsid w:val="00AC6BF6"/>
    <w:rsid w:val="00AC710D"/>
    <w:rsid w:val="00AC7F14"/>
    <w:rsid w:val="00AD0302"/>
    <w:rsid w:val="00AD2609"/>
    <w:rsid w:val="00AD2CA6"/>
    <w:rsid w:val="00AD4AD2"/>
    <w:rsid w:val="00AD5F65"/>
    <w:rsid w:val="00AE112D"/>
    <w:rsid w:val="00AE2F81"/>
    <w:rsid w:val="00AE4A43"/>
    <w:rsid w:val="00AE4D59"/>
    <w:rsid w:val="00AE7964"/>
    <w:rsid w:val="00AF0595"/>
    <w:rsid w:val="00AF0701"/>
    <w:rsid w:val="00AF21A2"/>
    <w:rsid w:val="00AF2558"/>
    <w:rsid w:val="00AF286C"/>
    <w:rsid w:val="00AF4484"/>
    <w:rsid w:val="00AF63B2"/>
    <w:rsid w:val="00AF6B1D"/>
    <w:rsid w:val="00AF71E1"/>
    <w:rsid w:val="00AF7B9A"/>
    <w:rsid w:val="00B00763"/>
    <w:rsid w:val="00B01436"/>
    <w:rsid w:val="00B0192C"/>
    <w:rsid w:val="00B01C6B"/>
    <w:rsid w:val="00B02DA2"/>
    <w:rsid w:val="00B03D2B"/>
    <w:rsid w:val="00B04B7F"/>
    <w:rsid w:val="00B04D20"/>
    <w:rsid w:val="00B05073"/>
    <w:rsid w:val="00B054D1"/>
    <w:rsid w:val="00B055F2"/>
    <w:rsid w:val="00B05A47"/>
    <w:rsid w:val="00B065DE"/>
    <w:rsid w:val="00B12BC4"/>
    <w:rsid w:val="00B12F49"/>
    <w:rsid w:val="00B1328B"/>
    <w:rsid w:val="00B1483E"/>
    <w:rsid w:val="00B1499D"/>
    <w:rsid w:val="00B16439"/>
    <w:rsid w:val="00B2001D"/>
    <w:rsid w:val="00B20292"/>
    <w:rsid w:val="00B23CA1"/>
    <w:rsid w:val="00B25CF2"/>
    <w:rsid w:val="00B2655E"/>
    <w:rsid w:val="00B26D85"/>
    <w:rsid w:val="00B279C7"/>
    <w:rsid w:val="00B3080C"/>
    <w:rsid w:val="00B313F1"/>
    <w:rsid w:val="00B3143E"/>
    <w:rsid w:val="00B31CC6"/>
    <w:rsid w:val="00B31FBC"/>
    <w:rsid w:val="00B33482"/>
    <w:rsid w:val="00B33EE3"/>
    <w:rsid w:val="00B340DA"/>
    <w:rsid w:val="00B34AEF"/>
    <w:rsid w:val="00B356B2"/>
    <w:rsid w:val="00B35A1B"/>
    <w:rsid w:val="00B35A4F"/>
    <w:rsid w:val="00B35DCC"/>
    <w:rsid w:val="00B36AE3"/>
    <w:rsid w:val="00B36ED2"/>
    <w:rsid w:val="00B36F27"/>
    <w:rsid w:val="00B401B3"/>
    <w:rsid w:val="00B41C46"/>
    <w:rsid w:val="00B4326C"/>
    <w:rsid w:val="00B437CD"/>
    <w:rsid w:val="00B4437E"/>
    <w:rsid w:val="00B4459A"/>
    <w:rsid w:val="00B4619D"/>
    <w:rsid w:val="00B472BF"/>
    <w:rsid w:val="00B4735D"/>
    <w:rsid w:val="00B52A8B"/>
    <w:rsid w:val="00B532A7"/>
    <w:rsid w:val="00B53D35"/>
    <w:rsid w:val="00B53E20"/>
    <w:rsid w:val="00B56EA5"/>
    <w:rsid w:val="00B5758E"/>
    <w:rsid w:val="00B602B9"/>
    <w:rsid w:val="00B602BB"/>
    <w:rsid w:val="00B638C4"/>
    <w:rsid w:val="00B65852"/>
    <w:rsid w:val="00B663BC"/>
    <w:rsid w:val="00B70805"/>
    <w:rsid w:val="00B7124C"/>
    <w:rsid w:val="00B72900"/>
    <w:rsid w:val="00B73798"/>
    <w:rsid w:val="00B737FA"/>
    <w:rsid w:val="00B73D53"/>
    <w:rsid w:val="00B74C7C"/>
    <w:rsid w:val="00B74FDA"/>
    <w:rsid w:val="00B753B0"/>
    <w:rsid w:val="00B76CA9"/>
    <w:rsid w:val="00B77506"/>
    <w:rsid w:val="00B800A9"/>
    <w:rsid w:val="00B81B14"/>
    <w:rsid w:val="00B83C59"/>
    <w:rsid w:val="00B84819"/>
    <w:rsid w:val="00B8491C"/>
    <w:rsid w:val="00B84CDA"/>
    <w:rsid w:val="00B85259"/>
    <w:rsid w:val="00B85599"/>
    <w:rsid w:val="00B869F3"/>
    <w:rsid w:val="00B901EB"/>
    <w:rsid w:val="00B90498"/>
    <w:rsid w:val="00B909BE"/>
    <w:rsid w:val="00B90F1C"/>
    <w:rsid w:val="00B9274E"/>
    <w:rsid w:val="00B9341D"/>
    <w:rsid w:val="00B944B4"/>
    <w:rsid w:val="00B973AB"/>
    <w:rsid w:val="00BA07BC"/>
    <w:rsid w:val="00BA0C49"/>
    <w:rsid w:val="00BA2E58"/>
    <w:rsid w:val="00BA38B8"/>
    <w:rsid w:val="00BA3CD6"/>
    <w:rsid w:val="00BA400E"/>
    <w:rsid w:val="00BA438D"/>
    <w:rsid w:val="00BA4DCB"/>
    <w:rsid w:val="00BA562C"/>
    <w:rsid w:val="00BA622F"/>
    <w:rsid w:val="00BA6B8C"/>
    <w:rsid w:val="00BA6D8B"/>
    <w:rsid w:val="00BA7980"/>
    <w:rsid w:val="00BA7CD5"/>
    <w:rsid w:val="00BB0D08"/>
    <w:rsid w:val="00BB2708"/>
    <w:rsid w:val="00BB3453"/>
    <w:rsid w:val="00BB3935"/>
    <w:rsid w:val="00BB39F0"/>
    <w:rsid w:val="00BB769C"/>
    <w:rsid w:val="00BB7961"/>
    <w:rsid w:val="00BC1C97"/>
    <w:rsid w:val="00BC2051"/>
    <w:rsid w:val="00BC54DD"/>
    <w:rsid w:val="00BC5A32"/>
    <w:rsid w:val="00BC716A"/>
    <w:rsid w:val="00BD19BC"/>
    <w:rsid w:val="00BD1A7E"/>
    <w:rsid w:val="00BD1E0A"/>
    <w:rsid w:val="00BD2140"/>
    <w:rsid w:val="00BD41B5"/>
    <w:rsid w:val="00BD51D3"/>
    <w:rsid w:val="00BD52C0"/>
    <w:rsid w:val="00BD7881"/>
    <w:rsid w:val="00BE083D"/>
    <w:rsid w:val="00BE3401"/>
    <w:rsid w:val="00BE4C84"/>
    <w:rsid w:val="00BE5BFE"/>
    <w:rsid w:val="00BE777F"/>
    <w:rsid w:val="00BF12FF"/>
    <w:rsid w:val="00BF43BA"/>
    <w:rsid w:val="00C00026"/>
    <w:rsid w:val="00C0667C"/>
    <w:rsid w:val="00C069BB"/>
    <w:rsid w:val="00C06BBC"/>
    <w:rsid w:val="00C06C58"/>
    <w:rsid w:val="00C06C72"/>
    <w:rsid w:val="00C07084"/>
    <w:rsid w:val="00C07DD8"/>
    <w:rsid w:val="00C12C29"/>
    <w:rsid w:val="00C13611"/>
    <w:rsid w:val="00C149B2"/>
    <w:rsid w:val="00C14A42"/>
    <w:rsid w:val="00C14BE5"/>
    <w:rsid w:val="00C15402"/>
    <w:rsid w:val="00C15786"/>
    <w:rsid w:val="00C15BE7"/>
    <w:rsid w:val="00C163F1"/>
    <w:rsid w:val="00C16861"/>
    <w:rsid w:val="00C203D2"/>
    <w:rsid w:val="00C2052A"/>
    <w:rsid w:val="00C2144F"/>
    <w:rsid w:val="00C21886"/>
    <w:rsid w:val="00C22D3A"/>
    <w:rsid w:val="00C23C80"/>
    <w:rsid w:val="00C24152"/>
    <w:rsid w:val="00C2487A"/>
    <w:rsid w:val="00C24D01"/>
    <w:rsid w:val="00C25775"/>
    <w:rsid w:val="00C25CFC"/>
    <w:rsid w:val="00C269C0"/>
    <w:rsid w:val="00C27077"/>
    <w:rsid w:val="00C27948"/>
    <w:rsid w:val="00C27FCE"/>
    <w:rsid w:val="00C30058"/>
    <w:rsid w:val="00C30094"/>
    <w:rsid w:val="00C311A8"/>
    <w:rsid w:val="00C329AF"/>
    <w:rsid w:val="00C341CA"/>
    <w:rsid w:val="00C34B17"/>
    <w:rsid w:val="00C351BB"/>
    <w:rsid w:val="00C37477"/>
    <w:rsid w:val="00C404EF"/>
    <w:rsid w:val="00C40E62"/>
    <w:rsid w:val="00C43943"/>
    <w:rsid w:val="00C445ED"/>
    <w:rsid w:val="00C44F7D"/>
    <w:rsid w:val="00C45150"/>
    <w:rsid w:val="00C45C1E"/>
    <w:rsid w:val="00C4686A"/>
    <w:rsid w:val="00C476CA"/>
    <w:rsid w:val="00C50F7F"/>
    <w:rsid w:val="00C51094"/>
    <w:rsid w:val="00C51C48"/>
    <w:rsid w:val="00C53CD2"/>
    <w:rsid w:val="00C546AC"/>
    <w:rsid w:val="00C5621B"/>
    <w:rsid w:val="00C56828"/>
    <w:rsid w:val="00C56CBD"/>
    <w:rsid w:val="00C60213"/>
    <w:rsid w:val="00C60284"/>
    <w:rsid w:val="00C6204D"/>
    <w:rsid w:val="00C62168"/>
    <w:rsid w:val="00C62A0F"/>
    <w:rsid w:val="00C645EA"/>
    <w:rsid w:val="00C64D0D"/>
    <w:rsid w:val="00C64E7F"/>
    <w:rsid w:val="00C65CB7"/>
    <w:rsid w:val="00C66C3A"/>
    <w:rsid w:val="00C67C78"/>
    <w:rsid w:val="00C7020E"/>
    <w:rsid w:val="00C7032C"/>
    <w:rsid w:val="00C71182"/>
    <w:rsid w:val="00C74180"/>
    <w:rsid w:val="00C76E29"/>
    <w:rsid w:val="00C777E6"/>
    <w:rsid w:val="00C804AF"/>
    <w:rsid w:val="00C820BB"/>
    <w:rsid w:val="00C834CB"/>
    <w:rsid w:val="00C83CD4"/>
    <w:rsid w:val="00C8454A"/>
    <w:rsid w:val="00C850A9"/>
    <w:rsid w:val="00C87646"/>
    <w:rsid w:val="00C876E8"/>
    <w:rsid w:val="00C87F23"/>
    <w:rsid w:val="00C90CB3"/>
    <w:rsid w:val="00C91AC4"/>
    <w:rsid w:val="00C921D4"/>
    <w:rsid w:val="00C92991"/>
    <w:rsid w:val="00C92AD3"/>
    <w:rsid w:val="00C92C4F"/>
    <w:rsid w:val="00C930E7"/>
    <w:rsid w:val="00C93B5B"/>
    <w:rsid w:val="00C9569A"/>
    <w:rsid w:val="00C95748"/>
    <w:rsid w:val="00C979E4"/>
    <w:rsid w:val="00CA027B"/>
    <w:rsid w:val="00CA1459"/>
    <w:rsid w:val="00CA2B69"/>
    <w:rsid w:val="00CA2F0F"/>
    <w:rsid w:val="00CA39D7"/>
    <w:rsid w:val="00CA43DA"/>
    <w:rsid w:val="00CA52B2"/>
    <w:rsid w:val="00CA54F1"/>
    <w:rsid w:val="00CA5981"/>
    <w:rsid w:val="00CA7678"/>
    <w:rsid w:val="00CA79B8"/>
    <w:rsid w:val="00CB05BB"/>
    <w:rsid w:val="00CB435A"/>
    <w:rsid w:val="00CB4B28"/>
    <w:rsid w:val="00CB5A0A"/>
    <w:rsid w:val="00CB5A59"/>
    <w:rsid w:val="00CB5AE1"/>
    <w:rsid w:val="00CB6BF2"/>
    <w:rsid w:val="00CC0816"/>
    <w:rsid w:val="00CC10A0"/>
    <w:rsid w:val="00CC1278"/>
    <w:rsid w:val="00CC2092"/>
    <w:rsid w:val="00CC27E8"/>
    <w:rsid w:val="00CC369D"/>
    <w:rsid w:val="00CC380D"/>
    <w:rsid w:val="00CC431A"/>
    <w:rsid w:val="00CC4892"/>
    <w:rsid w:val="00CC4A7E"/>
    <w:rsid w:val="00CC4FCD"/>
    <w:rsid w:val="00CC6047"/>
    <w:rsid w:val="00CC7C9C"/>
    <w:rsid w:val="00CD0018"/>
    <w:rsid w:val="00CD00A7"/>
    <w:rsid w:val="00CD1C5D"/>
    <w:rsid w:val="00CD2C83"/>
    <w:rsid w:val="00CD456D"/>
    <w:rsid w:val="00CD459B"/>
    <w:rsid w:val="00CD49D3"/>
    <w:rsid w:val="00CD4A93"/>
    <w:rsid w:val="00CD6B83"/>
    <w:rsid w:val="00CD7908"/>
    <w:rsid w:val="00CD7A77"/>
    <w:rsid w:val="00CE0228"/>
    <w:rsid w:val="00CE0F36"/>
    <w:rsid w:val="00CE134B"/>
    <w:rsid w:val="00CE5E2D"/>
    <w:rsid w:val="00CE6210"/>
    <w:rsid w:val="00CE64C9"/>
    <w:rsid w:val="00CE65B7"/>
    <w:rsid w:val="00CE687F"/>
    <w:rsid w:val="00CE74A2"/>
    <w:rsid w:val="00CE7BBA"/>
    <w:rsid w:val="00CF0939"/>
    <w:rsid w:val="00CF09F7"/>
    <w:rsid w:val="00CF11F3"/>
    <w:rsid w:val="00CF1579"/>
    <w:rsid w:val="00CF1C79"/>
    <w:rsid w:val="00CF3624"/>
    <w:rsid w:val="00CF467D"/>
    <w:rsid w:val="00CF4EE8"/>
    <w:rsid w:val="00CF5892"/>
    <w:rsid w:val="00CF6663"/>
    <w:rsid w:val="00CF6711"/>
    <w:rsid w:val="00CF719C"/>
    <w:rsid w:val="00CF74ED"/>
    <w:rsid w:val="00CF7603"/>
    <w:rsid w:val="00CF7D70"/>
    <w:rsid w:val="00D000D6"/>
    <w:rsid w:val="00D005D1"/>
    <w:rsid w:val="00D00B00"/>
    <w:rsid w:val="00D013DE"/>
    <w:rsid w:val="00D01F27"/>
    <w:rsid w:val="00D030F3"/>
    <w:rsid w:val="00D03604"/>
    <w:rsid w:val="00D046F9"/>
    <w:rsid w:val="00D04961"/>
    <w:rsid w:val="00D05C93"/>
    <w:rsid w:val="00D07509"/>
    <w:rsid w:val="00D079F8"/>
    <w:rsid w:val="00D10287"/>
    <w:rsid w:val="00D10444"/>
    <w:rsid w:val="00D10749"/>
    <w:rsid w:val="00D11005"/>
    <w:rsid w:val="00D113E4"/>
    <w:rsid w:val="00D1257B"/>
    <w:rsid w:val="00D12DA3"/>
    <w:rsid w:val="00D14A60"/>
    <w:rsid w:val="00D21679"/>
    <w:rsid w:val="00D21D73"/>
    <w:rsid w:val="00D2207D"/>
    <w:rsid w:val="00D228CF"/>
    <w:rsid w:val="00D23157"/>
    <w:rsid w:val="00D238B9"/>
    <w:rsid w:val="00D2450C"/>
    <w:rsid w:val="00D2469A"/>
    <w:rsid w:val="00D254EF"/>
    <w:rsid w:val="00D25C39"/>
    <w:rsid w:val="00D25C85"/>
    <w:rsid w:val="00D25E7F"/>
    <w:rsid w:val="00D260E2"/>
    <w:rsid w:val="00D26CD4"/>
    <w:rsid w:val="00D307C7"/>
    <w:rsid w:val="00D30B1B"/>
    <w:rsid w:val="00D31C87"/>
    <w:rsid w:val="00D31EE2"/>
    <w:rsid w:val="00D32CE3"/>
    <w:rsid w:val="00D33C83"/>
    <w:rsid w:val="00D34C11"/>
    <w:rsid w:val="00D36261"/>
    <w:rsid w:val="00D365A4"/>
    <w:rsid w:val="00D40D22"/>
    <w:rsid w:val="00D415EA"/>
    <w:rsid w:val="00D4170A"/>
    <w:rsid w:val="00D41AFD"/>
    <w:rsid w:val="00D41E9D"/>
    <w:rsid w:val="00D42A6E"/>
    <w:rsid w:val="00D43F6C"/>
    <w:rsid w:val="00D4454E"/>
    <w:rsid w:val="00D4586F"/>
    <w:rsid w:val="00D45B70"/>
    <w:rsid w:val="00D46068"/>
    <w:rsid w:val="00D47300"/>
    <w:rsid w:val="00D5053E"/>
    <w:rsid w:val="00D50A25"/>
    <w:rsid w:val="00D50E1F"/>
    <w:rsid w:val="00D5238A"/>
    <w:rsid w:val="00D555CF"/>
    <w:rsid w:val="00D55DBC"/>
    <w:rsid w:val="00D55E95"/>
    <w:rsid w:val="00D569F6"/>
    <w:rsid w:val="00D5779D"/>
    <w:rsid w:val="00D601F6"/>
    <w:rsid w:val="00D615AE"/>
    <w:rsid w:val="00D61833"/>
    <w:rsid w:val="00D63B06"/>
    <w:rsid w:val="00D63F07"/>
    <w:rsid w:val="00D64C55"/>
    <w:rsid w:val="00D669D1"/>
    <w:rsid w:val="00D66AB7"/>
    <w:rsid w:val="00D713F8"/>
    <w:rsid w:val="00D716D0"/>
    <w:rsid w:val="00D72129"/>
    <w:rsid w:val="00D72714"/>
    <w:rsid w:val="00D72F44"/>
    <w:rsid w:val="00D73577"/>
    <w:rsid w:val="00D73F41"/>
    <w:rsid w:val="00D7501A"/>
    <w:rsid w:val="00D75132"/>
    <w:rsid w:val="00D75AA9"/>
    <w:rsid w:val="00D763A9"/>
    <w:rsid w:val="00D76F56"/>
    <w:rsid w:val="00D807C4"/>
    <w:rsid w:val="00D80C61"/>
    <w:rsid w:val="00D8265F"/>
    <w:rsid w:val="00D8327C"/>
    <w:rsid w:val="00D83BA5"/>
    <w:rsid w:val="00D84491"/>
    <w:rsid w:val="00D8514C"/>
    <w:rsid w:val="00D854F4"/>
    <w:rsid w:val="00D8634B"/>
    <w:rsid w:val="00D86615"/>
    <w:rsid w:val="00D86B9E"/>
    <w:rsid w:val="00D8799E"/>
    <w:rsid w:val="00D9098E"/>
    <w:rsid w:val="00D90E48"/>
    <w:rsid w:val="00D9248D"/>
    <w:rsid w:val="00D97F56"/>
    <w:rsid w:val="00DA1C7D"/>
    <w:rsid w:val="00DA23CB"/>
    <w:rsid w:val="00DA2C63"/>
    <w:rsid w:val="00DA57D8"/>
    <w:rsid w:val="00DA6703"/>
    <w:rsid w:val="00DA67EA"/>
    <w:rsid w:val="00DB076B"/>
    <w:rsid w:val="00DB1396"/>
    <w:rsid w:val="00DB13E5"/>
    <w:rsid w:val="00DB170E"/>
    <w:rsid w:val="00DB2204"/>
    <w:rsid w:val="00DB307C"/>
    <w:rsid w:val="00DB3825"/>
    <w:rsid w:val="00DB53BD"/>
    <w:rsid w:val="00DB69E9"/>
    <w:rsid w:val="00DB7499"/>
    <w:rsid w:val="00DC15BC"/>
    <w:rsid w:val="00DC1CC6"/>
    <w:rsid w:val="00DC21C9"/>
    <w:rsid w:val="00DC3050"/>
    <w:rsid w:val="00DC3335"/>
    <w:rsid w:val="00DC4962"/>
    <w:rsid w:val="00DC4FCC"/>
    <w:rsid w:val="00DC6346"/>
    <w:rsid w:val="00DD16C3"/>
    <w:rsid w:val="00DD3D08"/>
    <w:rsid w:val="00DD79B2"/>
    <w:rsid w:val="00DE1C53"/>
    <w:rsid w:val="00DE24A3"/>
    <w:rsid w:val="00DE24E6"/>
    <w:rsid w:val="00DE5289"/>
    <w:rsid w:val="00DE655A"/>
    <w:rsid w:val="00DF0D82"/>
    <w:rsid w:val="00DF281B"/>
    <w:rsid w:val="00DF4ABB"/>
    <w:rsid w:val="00DF5894"/>
    <w:rsid w:val="00DF782A"/>
    <w:rsid w:val="00E00A22"/>
    <w:rsid w:val="00E00F61"/>
    <w:rsid w:val="00E0178E"/>
    <w:rsid w:val="00E0451D"/>
    <w:rsid w:val="00E055FA"/>
    <w:rsid w:val="00E06622"/>
    <w:rsid w:val="00E06912"/>
    <w:rsid w:val="00E06E9B"/>
    <w:rsid w:val="00E07481"/>
    <w:rsid w:val="00E07D59"/>
    <w:rsid w:val="00E07DB4"/>
    <w:rsid w:val="00E106A7"/>
    <w:rsid w:val="00E10CD6"/>
    <w:rsid w:val="00E10EA4"/>
    <w:rsid w:val="00E11108"/>
    <w:rsid w:val="00E113D4"/>
    <w:rsid w:val="00E126F6"/>
    <w:rsid w:val="00E129BD"/>
    <w:rsid w:val="00E12D9D"/>
    <w:rsid w:val="00E12DA2"/>
    <w:rsid w:val="00E140F8"/>
    <w:rsid w:val="00E17B7F"/>
    <w:rsid w:val="00E20E93"/>
    <w:rsid w:val="00E21427"/>
    <w:rsid w:val="00E21909"/>
    <w:rsid w:val="00E21A14"/>
    <w:rsid w:val="00E220BE"/>
    <w:rsid w:val="00E2679A"/>
    <w:rsid w:val="00E2779F"/>
    <w:rsid w:val="00E302B7"/>
    <w:rsid w:val="00E30313"/>
    <w:rsid w:val="00E3152E"/>
    <w:rsid w:val="00E32715"/>
    <w:rsid w:val="00E3310C"/>
    <w:rsid w:val="00E34FCA"/>
    <w:rsid w:val="00E374D1"/>
    <w:rsid w:val="00E3799E"/>
    <w:rsid w:val="00E44058"/>
    <w:rsid w:val="00E4433D"/>
    <w:rsid w:val="00E44404"/>
    <w:rsid w:val="00E44663"/>
    <w:rsid w:val="00E47740"/>
    <w:rsid w:val="00E517AF"/>
    <w:rsid w:val="00E52A84"/>
    <w:rsid w:val="00E54F4D"/>
    <w:rsid w:val="00E554B9"/>
    <w:rsid w:val="00E55D0D"/>
    <w:rsid w:val="00E5799A"/>
    <w:rsid w:val="00E57AC1"/>
    <w:rsid w:val="00E6179F"/>
    <w:rsid w:val="00E619CD"/>
    <w:rsid w:val="00E61E07"/>
    <w:rsid w:val="00E629E8"/>
    <w:rsid w:val="00E63598"/>
    <w:rsid w:val="00E651F1"/>
    <w:rsid w:val="00E65528"/>
    <w:rsid w:val="00E6642B"/>
    <w:rsid w:val="00E6671D"/>
    <w:rsid w:val="00E6757E"/>
    <w:rsid w:val="00E711A4"/>
    <w:rsid w:val="00E71478"/>
    <w:rsid w:val="00E725F5"/>
    <w:rsid w:val="00E7273A"/>
    <w:rsid w:val="00E73950"/>
    <w:rsid w:val="00E746CE"/>
    <w:rsid w:val="00E74E96"/>
    <w:rsid w:val="00E75DDE"/>
    <w:rsid w:val="00E806C5"/>
    <w:rsid w:val="00E8125D"/>
    <w:rsid w:val="00E81296"/>
    <w:rsid w:val="00E81EC4"/>
    <w:rsid w:val="00E84D87"/>
    <w:rsid w:val="00E85BF7"/>
    <w:rsid w:val="00E868B9"/>
    <w:rsid w:val="00E86F9D"/>
    <w:rsid w:val="00E8736D"/>
    <w:rsid w:val="00E87A36"/>
    <w:rsid w:val="00E931C1"/>
    <w:rsid w:val="00E94798"/>
    <w:rsid w:val="00E975BE"/>
    <w:rsid w:val="00E97762"/>
    <w:rsid w:val="00EA03E5"/>
    <w:rsid w:val="00EA1C95"/>
    <w:rsid w:val="00EA2C79"/>
    <w:rsid w:val="00EA502D"/>
    <w:rsid w:val="00EA5FEC"/>
    <w:rsid w:val="00EA72E9"/>
    <w:rsid w:val="00EB079F"/>
    <w:rsid w:val="00EB0C89"/>
    <w:rsid w:val="00EB2DCC"/>
    <w:rsid w:val="00EB2DF7"/>
    <w:rsid w:val="00EB2E89"/>
    <w:rsid w:val="00EB3DDF"/>
    <w:rsid w:val="00EB41EC"/>
    <w:rsid w:val="00EB4276"/>
    <w:rsid w:val="00EB591E"/>
    <w:rsid w:val="00EB72CD"/>
    <w:rsid w:val="00EB7698"/>
    <w:rsid w:val="00EC053B"/>
    <w:rsid w:val="00EC07FF"/>
    <w:rsid w:val="00EC1A6B"/>
    <w:rsid w:val="00EC2623"/>
    <w:rsid w:val="00EC38AF"/>
    <w:rsid w:val="00EC396A"/>
    <w:rsid w:val="00EC3A5F"/>
    <w:rsid w:val="00EC45CC"/>
    <w:rsid w:val="00EC7596"/>
    <w:rsid w:val="00ED0DAB"/>
    <w:rsid w:val="00ED4757"/>
    <w:rsid w:val="00ED4FD8"/>
    <w:rsid w:val="00ED5D72"/>
    <w:rsid w:val="00ED61DC"/>
    <w:rsid w:val="00ED74C6"/>
    <w:rsid w:val="00EE229D"/>
    <w:rsid w:val="00EE27B0"/>
    <w:rsid w:val="00EE3CB6"/>
    <w:rsid w:val="00EE49A2"/>
    <w:rsid w:val="00EE53F4"/>
    <w:rsid w:val="00EF0B8F"/>
    <w:rsid w:val="00EF202C"/>
    <w:rsid w:val="00EF335A"/>
    <w:rsid w:val="00EF39F3"/>
    <w:rsid w:val="00EF52C2"/>
    <w:rsid w:val="00EF7AC5"/>
    <w:rsid w:val="00F0064F"/>
    <w:rsid w:val="00F006A4"/>
    <w:rsid w:val="00F00F23"/>
    <w:rsid w:val="00F023FC"/>
    <w:rsid w:val="00F03929"/>
    <w:rsid w:val="00F0435B"/>
    <w:rsid w:val="00F0466C"/>
    <w:rsid w:val="00F05890"/>
    <w:rsid w:val="00F05C61"/>
    <w:rsid w:val="00F05DFE"/>
    <w:rsid w:val="00F06363"/>
    <w:rsid w:val="00F07E4C"/>
    <w:rsid w:val="00F100F0"/>
    <w:rsid w:val="00F1198A"/>
    <w:rsid w:val="00F1366B"/>
    <w:rsid w:val="00F13E5A"/>
    <w:rsid w:val="00F14A27"/>
    <w:rsid w:val="00F16EE9"/>
    <w:rsid w:val="00F209C8"/>
    <w:rsid w:val="00F20CF0"/>
    <w:rsid w:val="00F21E2F"/>
    <w:rsid w:val="00F221B2"/>
    <w:rsid w:val="00F230C2"/>
    <w:rsid w:val="00F27079"/>
    <w:rsid w:val="00F308D9"/>
    <w:rsid w:val="00F30DEA"/>
    <w:rsid w:val="00F32A3F"/>
    <w:rsid w:val="00F3340E"/>
    <w:rsid w:val="00F34035"/>
    <w:rsid w:val="00F35154"/>
    <w:rsid w:val="00F37A1F"/>
    <w:rsid w:val="00F409F5"/>
    <w:rsid w:val="00F420B2"/>
    <w:rsid w:val="00F428DB"/>
    <w:rsid w:val="00F42E4B"/>
    <w:rsid w:val="00F44136"/>
    <w:rsid w:val="00F4445E"/>
    <w:rsid w:val="00F44B74"/>
    <w:rsid w:val="00F4568B"/>
    <w:rsid w:val="00F468E4"/>
    <w:rsid w:val="00F50498"/>
    <w:rsid w:val="00F5111C"/>
    <w:rsid w:val="00F52625"/>
    <w:rsid w:val="00F5288F"/>
    <w:rsid w:val="00F52F4D"/>
    <w:rsid w:val="00F53B04"/>
    <w:rsid w:val="00F543A4"/>
    <w:rsid w:val="00F546D6"/>
    <w:rsid w:val="00F54DAB"/>
    <w:rsid w:val="00F555E5"/>
    <w:rsid w:val="00F55C52"/>
    <w:rsid w:val="00F5640B"/>
    <w:rsid w:val="00F60C9C"/>
    <w:rsid w:val="00F616B8"/>
    <w:rsid w:val="00F62353"/>
    <w:rsid w:val="00F626B4"/>
    <w:rsid w:val="00F6328E"/>
    <w:rsid w:val="00F63BD7"/>
    <w:rsid w:val="00F64A98"/>
    <w:rsid w:val="00F651F8"/>
    <w:rsid w:val="00F66728"/>
    <w:rsid w:val="00F67E4F"/>
    <w:rsid w:val="00F7131E"/>
    <w:rsid w:val="00F71DA7"/>
    <w:rsid w:val="00F73FF7"/>
    <w:rsid w:val="00F743B8"/>
    <w:rsid w:val="00F74B3A"/>
    <w:rsid w:val="00F755D1"/>
    <w:rsid w:val="00F75B6A"/>
    <w:rsid w:val="00F82C4D"/>
    <w:rsid w:val="00F85D7B"/>
    <w:rsid w:val="00F85FF2"/>
    <w:rsid w:val="00F87541"/>
    <w:rsid w:val="00F87D31"/>
    <w:rsid w:val="00F900B5"/>
    <w:rsid w:val="00F9043A"/>
    <w:rsid w:val="00F919D1"/>
    <w:rsid w:val="00F927E7"/>
    <w:rsid w:val="00F92D6C"/>
    <w:rsid w:val="00F93311"/>
    <w:rsid w:val="00F940C7"/>
    <w:rsid w:val="00F950F5"/>
    <w:rsid w:val="00F95B66"/>
    <w:rsid w:val="00F96A39"/>
    <w:rsid w:val="00FA0433"/>
    <w:rsid w:val="00FA1037"/>
    <w:rsid w:val="00FA31F6"/>
    <w:rsid w:val="00FA3C6F"/>
    <w:rsid w:val="00FA4B9F"/>
    <w:rsid w:val="00FA5357"/>
    <w:rsid w:val="00FA5E67"/>
    <w:rsid w:val="00FA6ED5"/>
    <w:rsid w:val="00FA7118"/>
    <w:rsid w:val="00FB0D78"/>
    <w:rsid w:val="00FB10EA"/>
    <w:rsid w:val="00FB2553"/>
    <w:rsid w:val="00FB29C7"/>
    <w:rsid w:val="00FB3A7D"/>
    <w:rsid w:val="00FB43E4"/>
    <w:rsid w:val="00FB4B0B"/>
    <w:rsid w:val="00FB55A1"/>
    <w:rsid w:val="00FB62FC"/>
    <w:rsid w:val="00FC0583"/>
    <w:rsid w:val="00FC098A"/>
    <w:rsid w:val="00FC0ED5"/>
    <w:rsid w:val="00FC2319"/>
    <w:rsid w:val="00FC2813"/>
    <w:rsid w:val="00FC2975"/>
    <w:rsid w:val="00FC3342"/>
    <w:rsid w:val="00FC37E1"/>
    <w:rsid w:val="00FC3EF0"/>
    <w:rsid w:val="00FC4A4E"/>
    <w:rsid w:val="00FC4AB5"/>
    <w:rsid w:val="00FC6CAF"/>
    <w:rsid w:val="00FC6D8E"/>
    <w:rsid w:val="00FC762A"/>
    <w:rsid w:val="00FD0BF9"/>
    <w:rsid w:val="00FD0CE1"/>
    <w:rsid w:val="00FD1594"/>
    <w:rsid w:val="00FD397B"/>
    <w:rsid w:val="00FD4777"/>
    <w:rsid w:val="00FD5A90"/>
    <w:rsid w:val="00FD66EB"/>
    <w:rsid w:val="00FD75D1"/>
    <w:rsid w:val="00FE0661"/>
    <w:rsid w:val="00FE10C5"/>
    <w:rsid w:val="00FE2648"/>
    <w:rsid w:val="00FE3CAD"/>
    <w:rsid w:val="00FE50E4"/>
    <w:rsid w:val="00FE5764"/>
    <w:rsid w:val="00FE5A60"/>
    <w:rsid w:val="00FE7FF8"/>
    <w:rsid w:val="00FF092D"/>
    <w:rsid w:val="00FF160F"/>
    <w:rsid w:val="00FF294A"/>
    <w:rsid w:val="00FF3612"/>
    <w:rsid w:val="00FF38BE"/>
    <w:rsid w:val="00FF3CF1"/>
    <w:rsid w:val="00FF5339"/>
    <w:rsid w:val="00FF6408"/>
    <w:rsid w:val="00FF6A26"/>
    <w:rsid w:val="75CB9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18B5E74"/>
  <w15:docId w15:val="{D817163B-D2FE-44E3-90AD-FA8431AA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99"/>
    <w:semiHidden/>
    <w:qFormat/>
    <w:rsid w:val="00D254EF"/>
    <w:pPr>
      <w:widowControl w:val="0"/>
      <w:spacing w:after="120" w:line="288" w:lineRule="auto"/>
    </w:pPr>
    <w:rPr>
      <w:rFonts w:ascii="Arial" w:eastAsia="Times New Roman" w:hAnsi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9"/>
    <w:semiHidden/>
    <w:qFormat/>
    <w:rsid w:val="00704E2C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812D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9"/>
    <w:semiHidden/>
    <w:qFormat/>
    <w:rsid w:val="00704E2C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AD3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9"/>
    <w:semiHidden/>
    <w:qFormat/>
    <w:rsid w:val="00704E2C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AD3D" w:themeColor="accent1"/>
    </w:rPr>
  </w:style>
  <w:style w:type="paragraph" w:styleId="berschrift4">
    <w:name w:val="heading 4"/>
    <w:basedOn w:val="Standard"/>
    <w:next w:val="Standard"/>
    <w:link w:val="berschrift4Zchn"/>
    <w:uiPriority w:val="99"/>
    <w:semiHidden/>
    <w:qFormat/>
    <w:rsid w:val="00704E2C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AAD3D" w:themeColor="accent1"/>
    </w:rPr>
  </w:style>
  <w:style w:type="paragraph" w:styleId="berschrift5">
    <w:name w:val="heading 5"/>
    <w:basedOn w:val="Standard"/>
    <w:next w:val="Standard"/>
    <w:link w:val="berschrift5Zchn"/>
    <w:uiPriority w:val="99"/>
    <w:semiHidden/>
    <w:qFormat/>
    <w:rsid w:val="00704E2C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551E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9"/>
    <w:semiHidden/>
    <w:qFormat/>
    <w:rsid w:val="00704E2C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551E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9"/>
    <w:semiHidden/>
    <w:qFormat/>
    <w:rsid w:val="00704E2C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9"/>
    <w:semiHidden/>
    <w:qFormat/>
    <w:rsid w:val="00704E2C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9">
    <w:name w:val="heading 9"/>
    <w:basedOn w:val="Standard"/>
    <w:next w:val="Standard"/>
    <w:link w:val="berschrift9Zchn"/>
    <w:uiPriority w:val="99"/>
    <w:semiHidden/>
    <w:qFormat/>
    <w:rsid w:val="00704E2C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702-KopfzeileTitelseite">
    <w:name w:val="702 - Kopfzeile Titelseite"/>
    <w:basedOn w:val="700-KopfzeileStandard"/>
    <w:uiPriority w:val="6"/>
    <w:qFormat/>
    <w:rsid w:val="004A286D"/>
    <w:pPr>
      <w:spacing w:before="1440"/>
      <w:jc w:val="center"/>
    </w:pPr>
    <w:rPr>
      <w:noProof/>
    </w:rPr>
  </w:style>
  <w:style w:type="paragraph" w:customStyle="1" w:styleId="200-berschriftNummer1">
    <w:name w:val="200 - Überschrift Nummer #1"/>
    <w:basedOn w:val="000-NullschriftArialEnglish"/>
    <w:next w:val="100-TextStandard10pt"/>
    <w:uiPriority w:val="1"/>
    <w:qFormat/>
    <w:rsid w:val="008770F7"/>
    <w:pPr>
      <w:keepNext/>
      <w:numPr>
        <w:numId w:val="36"/>
      </w:numPr>
      <w:spacing w:before="240" w:after="120"/>
      <w:outlineLvl w:val="0"/>
    </w:pPr>
    <w:rPr>
      <w:b/>
      <w:sz w:val="28"/>
    </w:rPr>
  </w:style>
  <w:style w:type="paragraph" w:customStyle="1" w:styleId="202-berschriftNummer11">
    <w:name w:val="202 - Überschrift Nummer #1.1"/>
    <w:basedOn w:val="200-berschriftNummer1"/>
    <w:next w:val="100-TextStandard10pt"/>
    <w:uiPriority w:val="1"/>
    <w:qFormat/>
    <w:rsid w:val="008770F7"/>
    <w:pPr>
      <w:numPr>
        <w:ilvl w:val="1"/>
      </w:numPr>
      <w:outlineLvl w:val="1"/>
    </w:pPr>
    <w:rPr>
      <w:sz w:val="24"/>
    </w:rPr>
  </w:style>
  <w:style w:type="paragraph" w:customStyle="1" w:styleId="204-berschriftNummer111">
    <w:name w:val="204 - Überschrift Nummer #1.1.1"/>
    <w:basedOn w:val="200-berschriftNummer1"/>
    <w:next w:val="100-TextStandard10pt"/>
    <w:uiPriority w:val="1"/>
    <w:qFormat/>
    <w:rsid w:val="008770F7"/>
    <w:pPr>
      <w:numPr>
        <w:ilvl w:val="2"/>
      </w:numPr>
      <w:outlineLvl w:val="2"/>
    </w:pPr>
    <w:rPr>
      <w:sz w:val="20"/>
    </w:rPr>
  </w:style>
  <w:style w:type="paragraph" w:customStyle="1" w:styleId="206-berschriftNummer1111">
    <w:name w:val="206 - Überschrift Nummer #1.1.1.1"/>
    <w:basedOn w:val="200-berschriftNummer1"/>
    <w:next w:val="100-TextStandard10pt"/>
    <w:uiPriority w:val="1"/>
    <w:qFormat/>
    <w:rsid w:val="008770F7"/>
    <w:pPr>
      <w:numPr>
        <w:ilvl w:val="3"/>
      </w:numPr>
      <w:outlineLvl w:val="3"/>
    </w:pPr>
    <w:rPr>
      <w:b w:val="0"/>
      <w:sz w:val="20"/>
    </w:rPr>
  </w:style>
  <w:style w:type="paragraph" w:customStyle="1" w:styleId="310-ListeTabelleEinzug">
    <w:name w:val="310 - Liste Tabelle Einzug"/>
    <w:basedOn w:val="110-TextTabelle9pt"/>
    <w:uiPriority w:val="2"/>
    <w:qFormat/>
    <w:rsid w:val="0000365E"/>
    <w:pPr>
      <w:numPr>
        <w:ilvl w:val="1"/>
        <w:numId w:val="4"/>
      </w:numPr>
    </w:pPr>
  </w:style>
  <w:style w:type="numbering" w:customStyle="1" w:styleId="L300-ListeStandardEinzug">
    <w:name w:val="L300 - Liste Standard Einzug"/>
    <w:uiPriority w:val="99"/>
    <w:rsid w:val="00FE10C5"/>
    <w:pPr>
      <w:numPr>
        <w:numId w:val="13"/>
      </w:numPr>
    </w:pPr>
  </w:style>
  <w:style w:type="paragraph" w:styleId="StandardWeb">
    <w:name w:val="Normal (Web)"/>
    <w:basedOn w:val="Standard"/>
    <w:uiPriority w:val="99"/>
    <w:semiHidden/>
    <w:unhideWhenUsed/>
    <w:rsid w:val="00704E2C"/>
    <w:pPr>
      <w:spacing w:before="100" w:beforeAutospacing="1" w:after="100" w:afterAutospacing="1"/>
    </w:pPr>
    <w:rPr>
      <w:rFonts w:cs="Arial"/>
      <w:color w:val="000000"/>
    </w:rPr>
  </w:style>
  <w:style w:type="table" w:styleId="Tabellenraster">
    <w:name w:val="Table Grid"/>
    <w:basedOn w:val="NormaleTabelle"/>
    <w:rsid w:val="00704E2C"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9"/>
    <w:semiHidden/>
    <w:rsid w:val="0035044F"/>
    <w:rPr>
      <w:rFonts w:asciiTheme="majorHAnsi" w:eastAsiaTheme="majorEastAsia" w:hAnsiTheme="majorHAnsi" w:cstheme="majorBidi"/>
      <w:b/>
      <w:bCs/>
      <w:color w:val="37812D" w:themeColor="accent1" w:themeShade="BF"/>
      <w:sz w:val="28"/>
      <w:szCs w:val="2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9"/>
    <w:semiHidden/>
    <w:rsid w:val="0035044F"/>
    <w:rPr>
      <w:rFonts w:asciiTheme="majorHAnsi" w:eastAsiaTheme="majorEastAsia" w:hAnsiTheme="majorHAnsi" w:cstheme="majorBidi"/>
      <w:b/>
      <w:bCs/>
      <w:color w:val="4AAD3D" w:themeColor="accent1"/>
      <w:sz w:val="26"/>
      <w:szCs w:val="2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9"/>
    <w:semiHidden/>
    <w:rsid w:val="0035044F"/>
    <w:rPr>
      <w:rFonts w:asciiTheme="majorHAnsi" w:eastAsiaTheme="majorEastAsia" w:hAnsiTheme="majorHAnsi" w:cstheme="majorBidi"/>
      <w:b/>
      <w:bCs/>
      <w:color w:val="4AAD3D" w:themeColor="accent1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9"/>
    <w:semiHidden/>
    <w:rsid w:val="0035044F"/>
    <w:rPr>
      <w:rFonts w:asciiTheme="majorHAnsi" w:eastAsiaTheme="majorEastAsia" w:hAnsiTheme="majorHAnsi" w:cstheme="majorBidi"/>
      <w:b/>
      <w:bCs/>
      <w:i/>
      <w:iCs/>
      <w:color w:val="4AAD3D" w:themeColor="accent1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9"/>
    <w:semiHidden/>
    <w:rsid w:val="0035044F"/>
    <w:rPr>
      <w:rFonts w:asciiTheme="majorHAnsi" w:eastAsiaTheme="majorEastAsia" w:hAnsiTheme="majorHAnsi" w:cstheme="majorBidi"/>
      <w:color w:val="24551E" w:themeColor="accent1" w:themeShade="7F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9"/>
    <w:semiHidden/>
    <w:rsid w:val="0035044F"/>
    <w:rPr>
      <w:rFonts w:asciiTheme="majorHAnsi" w:eastAsiaTheme="majorEastAsia" w:hAnsiTheme="majorHAnsi" w:cstheme="majorBidi"/>
      <w:i/>
      <w:iCs/>
      <w:color w:val="24551E" w:themeColor="accent1" w:themeShade="7F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9"/>
    <w:semiHidden/>
    <w:rsid w:val="0035044F"/>
    <w:rPr>
      <w:rFonts w:asciiTheme="majorHAnsi" w:eastAsiaTheme="majorEastAsia" w:hAnsiTheme="majorHAnsi" w:cstheme="majorBidi"/>
      <w:i/>
      <w:iCs/>
      <w:color w:val="404040" w:themeColor="text1" w:themeTint="BF"/>
      <w:lang w:eastAsia="de-DE"/>
    </w:rPr>
  </w:style>
  <w:style w:type="character" w:customStyle="1" w:styleId="berschrift8Zchn">
    <w:name w:val="Überschrift 8 Zchn"/>
    <w:basedOn w:val="Absatz-Standardschriftart"/>
    <w:link w:val="berschrift8"/>
    <w:uiPriority w:val="99"/>
    <w:semiHidden/>
    <w:rsid w:val="0035044F"/>
    <w:rPr>
      <w:rFonts w:asciiTheme="majorHAnsi" w:eastAsiaTheme="majorEastAsia" w:hAnsiTheme="majorHAnsi" w:cstheme="majorBidi"/>
      <w:color w:val="404040" w:themeColor="text1" w:themeTint="BF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9"/>
    <w:semiHidden/>
    <w:rsid w:val="0035044F"/>
    <w:rPr>
      <w:rFonts w:asciiTheme="majorHAnsi" w:eastAsiaTheme="majorEastAsia" w:hAnsiTheme="majorHAnsi" w:cstheme="majorBidi"/>
      <w:i/>
      <w:iCs/>
      <w:color w:val="404040" w:themeColor="text1" w:themeTint="BF"/>
      <w:lang w:eastAsia="de-DE"/>
    </w:rPr>
  </w:style>
  <w:style w:type="paragraph" w:styleId="Verzeichnis1">
    <w:name w:val="toc 1"/>
    <w:basedOn w:val="000-NullschriftArialEnglish"/>
    <w:next w:val="100-TextStandard10pt"/>
    <w:autoRedefine/>
    <w:uiPriority w:val="39"/>
    <w:qFormat/>
    <w:rsid w:val="00B90F1C"/>
    <w:pPr>
      <w:tabs>
        <w:tab w:val="right" w:leader="dot" w:pos="10064"/>
      </w:tabs>
      <w:spacing w:before="60" w:after="60"/>
      <w:ind w:left="624" w:hanging="624"/>
      <w:contextualSpacing/>
    </w:pPr>
    <w:rPr>
      <w:rFonts w:cstheme="minorHAnsi"/>
      <w:b/>
      <w:bCs/>
    </w:rPr>
  </w:style>
  <w:style w:type="paragraph" w:styleId="Verzeichnis2">
    <w:name w:val="toc 2"/>
    <w:basedOn w:val="Verzeichnis1"/>
    <w:next w:val="100-TextStandard10pt"/>
    <w:autoRedefine/>
    <w:uiPriority w:val="39"/>
    <w:rsid w:val="00B90F1C"/>
    <w:rPr>
      <w:b w:val="0"/>
    </w:rPr>
  </w:style>
  <w:style w:type="paragraph" w:styleId="Verzeichnis3">
    <w:name w:val="toc 3"/>
    <w:basedOn w:val="Verzeichnis1"/>
    <w:next w:val="100-TextStandard10pt"/>
    <w:autoRedefine/>
    <w:uiPriority w:val="39"/>
    <w:rsid w:val="00B90F1C"/>
    <w:rPr>
      <w:b w:val="0"/>
      <w:iCs/>
    </w:rPr>
  </w:style>
  <w:style w:type="paragraph" w:styleId="Verzeichnis4">
    <w:name w:val="toc 4"/>
    <w:basedOn w:val="Verzeichnis1"/>
    <w:next w:val="Standard"/>
    <w:autoRedefine/>
    <w:uiPriority w:val="39"/>
    <w:rsid w:val="00704E2C"/>
    <w:pPr>
      <w:tabs>
        <w:tab w:val="clear" w:pos="10064"/>
        <w:tab w:val="left" w:pos="880"/>
        <w:tab w:val="right" w:leader="dot" w:pos="10053"/>
      </w:tabs>
      <w:ind w:left="2212" w:hanging="851"/>
    </w:pPr>
    <w:rPr>
      <w:szCs w:val="18"/>
    </w:rPr>
  </w:style>
  <w:style w:type="paragraph" w:styleId="Verzeichnis5">
    <w:name w:val="toc 5"/>
    <w:basedOn w:val="Verzeichnis1"/>
    <w:next w:val="Standard"/>
    <w:autoRedefine/>
    <w:uiPriority w:val="99"/>
    <w:semiHidden/>
    <w:rsid w:val="00704E2C"/>
    <w:pPr>
      <w:spacing w:after="0"/>
      <w:ind w:left="880"/>
    </w:pPr>
    <w:rPr>
      <w:sz w:val="18"/>
      <w:szCs w:val="18"/>
    </w:rPr>
  </w:style>
  <w:style w:type="paragraph" w:styleId="Verzeichnis6">
    <w:name w:val="toc 6"/>
    <w:basedOn w:val="Verzeichnis1"/>
    <w:next w:val="Standard"/>
    <w:autoRedefine/>
    <w:uiPriority w:val="99"/>
    <w:semiHidden/>
    <w:rsid w:val="00704E2C"/>
    <w:pPr>
      <w:spacing w:after="0"/>
      <w:ind w:left="1100"/>
    </w:pPr>
    <w:rPr>
      <w:sz w:val="18"/>
      <w:szCs w:val="18"/>
    </w:rPr>
  </w:style>
  <w:style w:type="paragraph" w:styleId="Verzeichnis7">
    <w:name w:val="toc 7"/>
    <w:basedOn w:val="Verzeichnis1"/>
    <w:next w:val="Standard"/>
    <w:autoRedefine/>
    <w:uiPriority w:val="99"/>
    <w:semiHidden/>
    <w:rsid w:val="00704E2C"/>
    <w:pPr>
      <w:spacing w:after="0"/>
      <w:ind w:left="1320"/>
    </w:pPr>
    <w:rPr>
      <w:sz w:val="18"/>
      <w:szCs w:val="18"/>
    </w:rPr>
  </w:style>
  <w:style w:type="paragraph" w:styleId="Verzeichnis8">
    <w:name w:val="toc 8"/>
    <w:basedOn w:val="Verzeichnis1"/>
    <w:next w:val="Standard"/>
    <w:autoRedefine/>
    <w:uiPriority w:val="99"/>
    <w:semiHidden/>
    <w:rsid w:val="00704E2C"/>
    <w:pPr>
      <w:spacing w:after="0"/>
      <w:ind w:left="1540"/>
    </w:pPr>
    <w:rPr>
      <w:sz w:val="18"/>
      <w:szCs w:val="18"/>
    </w:rPr>
  </w:style>
  <w:style w:type="paragraph" w:styleId="Verzeichnis9">
    <w:name w:val="toc 9"/>
    <w:basedOn w:val="Verzeichnis1"/>
    <w:next w:val="Standard"/>
    <w:autoRedefine/>
    <w:uiPriority w:val="99"/>
    <w:semiHidden/>
    <w:rsid w:val="00704E2C"/>
    <w:pPr>
      <w:spacing w:after="0"/>
      <w:ind w:left="1760"/>
    </w:pPr>
    <w:rPr>
      <w:sz w:val="18"/>
      <w:szCs w:val="18"/>
    </w:rPr>
  </w:style>
  <w:style w:type="paragraph" w:customStyle="1" w:styleId="100-TextStandard10pt">
    <w:name w:val="100 - Text Standard 10 pt"/>
    <w:basedOn w:val="000-NullschriftArialEnglish"/>
    <w:link w:val="100-TextStandard10ptZchn"/>
    <w:qFormat/>
    <w:rsid w:val="00B90F1C"/>
    <w:pPr>
      <w:keepLines/>
      <w:spacing w:after="120" w:line="240" w:lineRule="exact"/>
    </w:pPr>
  </w:style>
  <w:style w:type="paragraph" w:customStyle="1" w:styleId="891-TitelseiteProjektnummer">
    <w:name w:val="891 - Titelseite Projektnummer"/>
    <w:basedOn w:val="890-TitelseiteProjekt"/>
    <w:next w:val="892-TitelseiteTitel"/>
    <w:uiPriority w:val="7"/>
    <w:qFormat/>
    <w:rsid w:val="00992A02"/>
    <w:pPr>
      <w:spacing w:before="120"/>
    </w:pPr>
  </w:style>
  <w:style w:type="paragraph" w:customStyle="1" w:styleId="893-TitelseiteUntertitel">
    <w:name w:val="893 - Titelseite Untertitel"/>
    <w:basedOn w:val="890-TitelseiteProjekt"/>
    <w:next w:val="894-TitelseiteDokumentart"/>
    <w:uiPriority w:val="7"/>
    <w:qFormat/>
    <w:rsid w:val="003E10DA"/>
    <w:pPr>
      <w:spacing w:before="120"/>
    </w:pPr>
    <w:rPr>
      <w:sz w:val="44"/>
    </w:rPr>
  </w:style>
  <w:style w:type="paragraph" w:customStyle="1" w:styleId="894-TitelseiteDokumentart">
    <w:name w:val="894 - Titelseite Dokumentart"/>
    <w:basedOn w:val="890-TitelseiteProjekt"/>
    <w:next w:val="895-TitelseiteVersion"/>
    <w:uiPriority w:val="7"/>
    <w:qFormat/>
    <w:rsid w:val="00992A02"/>
    <w:pPr>
      <w:spacing w:before="1200"/>
    </w:pPr>
    <w:rPr>
      <w:sz w:val="44"/>
    </w:rPr>
  </w:style>
  <w:style w:type="paragraph" w:customStyle="1" w:styleId="115-TextTabelle9ptBlock">
    <w:name w:val="115 - Text Tabelle 9 pt Block"/>
    <w:basedOn w:val="110-TextTabelle9pt"/>
    <w:qFormat/>
    <w:rsid w:val="008217C1"/>
    <w:pPr>
      <w:jc w:val="both"/>
    </w:pPr>
  </w:style>
  <w:style w:type="paragraph" w:customStyle="1" w:styleId="890-TitelseiteProjekt">
    <w:name w:val="890 - Titelseite Projekt"/>
    <w:basedOn w:val="000-NullschriftArialEnglish"/>
    <w:next w:val="891-TitelseiteProjektnummer"/>
    <w:uiPriority w:val="7"/>
    <w:qFormat/>
    <w:rsid w:val="00DF0D82"/>
    <w:pPr>
      <w:spacing w:before="1920" w:after="120"/>
    </w:pPr>
    <w:rPr>
      <w:b/>
      <w:sz w:val="48"/>
    </w:rPr>
  </w:style>
  <w:style w:type="paragraph" w:styleId="Kommentartext">
    <w:name w:val="annotation text"/>
    <w:basedOn w:val="Standard"/>
    <w:link w:val="KommentartextZchn"/>
    <w:uiPriority w:val="99"/>
    <w:semiHidden/>
    <w:rsid w:val="00704E2C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5044F"/>
    <w:rPr>
      <w:rFonts w:ascii="Arial" w:eastAsia="Times New Roman" w:hAnsi="Arial"/>
      <w:lang w:eastAsia="de-DE"/>
    </w:rPr>
  </w:style>
  <w:style w:type="paragraph" w:customStyle="1" w:styleId="101-TextStandard10ptEinzug">
    <w:name w:val="101 - Text Standard 10 pt Einzug"/>
    <w:basedOn w:val="100-TextStandard10pt"/>
    <w:qFormat/>
    <w:rsid w:val="00E806C5"/>
    <w:pPr>
      <w:ind w:left="284"/>
    </w:pPr>
  </w:style>
  <w:style w:type="numbering" w:customStyle="1" w:styleId="L200-berschriftNummer">
    <w:name w:val="L200 - Überschrift Nummer"/>
    <w:uiPriority w:val="99"/>
    <w:rsid w:val="00FA6ED5"/>
    <w:pPr>
      <w:numPr>
        <w:numId w:val="24"/>
      </w:numPr>
    </w:pPr>
  </w:style>
  <w:style w:type="paragraph" w:styleId="Beschriftung">
    <w:name w:val="caption"/>
    <w:basedOn w:val="610-Abbildung"/>
    <w:next w:val="100-TextStandard10pt"/>
    <w:autoRedefine/>
    <w:uiPriority w:val="5"/>
    <w:qFormat/>
    <w:rsid w:val="00B4619D"/>
    <w:pPr>
      <w:tabs>
        <w:tab w:val="left" w:pos="782"/>
        <w:tab w:val="left" w:pos="873"/>
        <w:tab w:val="left" w:pos="1021"/>
        <w:tab w:val="left" w:pos="1111"/>
      </w:tabs>
      <w:spacing w:before="240" w:line="192" w:lineRule="exact"/>
    </w:pPr>
    <w:rPr>
      <w:iCs/>
      <w:sz w:val="18"/>
      <w:szCs w:val="18"/>
    </w:rPr>
  </w:style>
  <w:style w:type="paragraph" w:customStyle="1" w:styleId="111-TextTabelle9ptEinzug">
    <w:name w:val="111 - Text Tabelle 9 pt Einzug"/>
    <w:basedOn w:val="110-TextTabelle9pt"/>
    <w:qFormat/>
    <w:rsid w:val="00F37A1F"/>
    <w:pPr>
      <w:ind w:left="284"/>
    </w:pPr>
  </w:style>
  <w:style w:type="paragraph" w:customStyle="1" w:styleId="000-NullschriftArialEnglish">
    <w:name w:val="000 - Nullschrift Arial English"/>
    <w:link w:val="000-NullschriftArialEnglishZchn"/>
    <w:qFormat/>
    <w:rsid w:val="00630383"/>
    <w:pPr>
      <w:spacing w:line="288" w:lineRule="auto"/>
    </w:pPr>
    <w:rPr>
      <w:rFonts w:ascii="Arial" w:eastAsia="Times New Roman" w:hAnsi="Arial" w:cs="Arial"/>
      <w:color w:val="000000" w:themeColor="text1"/>
      <w:szCs w:val="56"/>
      <w:lang w:eastAsia="de-DE"/>
    </w:rPr>
  </w:style>
  <w:style w:type="paragraph" w:customStyle="1" w:styleId="112-TextTabelle9ptfett">
    <w:name w:val="112 - Text Tabelle 9 pt fett"/>
    <w:basedOn w:val="110-TextTabelle9pt"/>
    <w:next w:val="110-TextTabelle9pt"/>
    <w:qFormat/>
    <w:rsid w:val="00704E2C"/>
    <w:rPr>
      <w:b/>
    </w:rPr>
  </w:style>
  <w:style w:type="paragraph" w:styleId="Abbildungsverzeichnis">
    <w:name w:val="table of figures"/>
    <w:basedOn w:val="000-NullschriftArialEnglish"/>
    <w:next w:val="100-TextStandard10pt"/>
    <w:uiPriority w:val="99"/>
    <w:unhideWhenUsed/>
    <w:rsid w:val="00FE2648"/>
    <w:pPr>
      <w:tabs>
        <w:tab w:val="left" w:pos="1049"/>
        <w:tab w:val="left" w:pos="1276"/>
        <w:tab w:val="right" w:leader="dot" w:pos="10064"/>
      </w:tabs>
      <w:spacing w:before="60" w:after="60"/>
      <w:contextualSpacing/>
    </w:pPr>
  </w:style>
  <w:style w:type="numbering" w:customStyle="1" w:styleId="L301-ListeStandardPunkt">
    <w:name w:val="L301 - Liste Standard Punkt"/>
    <w:uiPriority w:val="99"/>
    <w:rsid w:val="00BF12FF"/>
    <w:pPr>
      <w:numPr>
        <w:numId w:val="15"/>
      </w:numPr>
    </w:pPr>
  </w:style>
  <w:style w:type="numbering" w:customStyle="1" w:styleId="L302-ListeStandardStrich">
    <w:name w:val="L302 - Liste Standard Strich"/>
    <w:uiPriority w:val="99"/>
    <w:rsid w:val="00B909BE"/>
    <w:pPr>
      <w:numPr>
        <w:numId w:val="16"/>
      </w:numPr>
    </w:pPr>
  </w:style>
  <w:style w:type="numbering" w:customStyle="1" w:styleId="L303-ListeStandardPfeil">
    <w:name w:val="L303 - Liste Standard Pfeil"/>
    <w:uiPriority w:val="99"/>
    <w:rsid w:val="00DA67EA"/>
    <w:pPr>
      <w:numPr>
        <w:numId w:val="17"/>
      </w:numPr>
    </w:pPr>
  </w:style>
  <w:style w:type="paragraph" w:customStyle="1" w:styleId="110-TextTabelle9pt">
    <w:name w:val="110 - Text Tabelle 9 pt"/>
    <w:basedOn w:val="000-NullschriftArialEnglish"/>
    <w:qFormat/>
    <w:rsid w:val="00560D86"/>
    <w:pPr>
      <w:spacing w:before="120" w:after="120" w:line="240" w:lineRule="auto"/>
      <w:contextualSpacing/>
    </w:pPr>
    <w:rPr>
      <w:sz w:val="18"/>
      <w:szCs w:val="20"/>
      <w:lang w:eastAsia="en-US"/>
    </w:rPr>
  </w:style>
  <w:style w:type="character" w:styleId="Funotenzeichen">
    <w:name w:val="footnote reference"/>
    <w:uiPriority w:val="5"/>
    <w:rsid w:val="00704E2C"/>
    <w:rPr>
      <w:vertAlign w:val="superscript"/>
    </w:rPr>
  </w:style>
  <w:style w:type="paragraph" w:customStyle="1" w:styleId="210-berschriftohneNr1">
    <w:name w:val="210 - Überschrift ohne Nr #1"/>
    <w:basedOn w:val="200-berschriftNummer1"/>
    <w:next w:val="100-TextStandard10pt"/>
    <w:uiPriority w:val="1"/>
    <w:qFormat/>
    <w:rsid w:val="00CC2092"/>
    <w:pPr>
      <w:numPr>
        <w:numId w:val="0"/>
      </w:numPr>
    </w:pPr>
  </w:style>
  <w:style w:type="paragraph" w:customStyle="1" w:styleId="895-TitelseiteVersion">
    <w:name w:val="895 - Titelseite Version"/>
    <w:basedOn w:val="890-TitelseiteProjekt"/>
    <w:uiPriority w:val="7"/>
    <w:qFormat/>
    <w:rsid w:val="002C2C74"/>
    <w:pPr>
      <w:spacing w:before="240"/>
    </w:pPr>
    <w:rPr>
      <w:b w:val="0"/>
      <w:sz w:val="32"/>
    </w:rPr>
  </w:style>
  <w:style w:type="character" w:customStyle="1" w:styleId="911-Betonungfett">
    <w:name w:val="911 - Betonung fett"/>
    <w:uiPriority w:val="8"/>
    <w:qFormat/>
    <w:rsid w:val="00704E2C"/>
    <w:rPr>
      <w:b/>
    </w:rPr>
  </w:style>
  <w:style w:type="character" w:customStyle="1" w:styleId="920-Markierunggelb">
    <w:name w:val="920 - Markierung gelb"/>
    <w:uiPriority w:val="8"/>
    <w:qFormat/>
    <w:rsid w:val="00704E2C"/>
    <w:rPr>
      <w:bdr w:val="none" w:sz="0" w:space="0" w:color="auto"/>
      <w:shd w:val="clear" w:color="auto" w:fill="FFFF00"/>
    </w:rPr>
  </w:style>
  <w:style w:type="paragraph" w:styleId="Funotentext">
    <w:name w:val="footnote text"/>
    <w:basedOn w:val="000-NullschriftArialEnglish"/>
    <w:link w:val="FunotentextZchn"/>
    <w:uiPriority w:val="5"/>
    <w:rsid w:val="00704E2C"/>
    <w:pPr>
      <w:tabs>
        <w:tab w:val="left" w:pos="113"/>
      </w:tabs>
      <w:ind w:left="113" w:hanging="113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5"/>
    <w:rsid w:val="002F49BD"/>
    <w:rPr>
      <w:rFonts w:ascii="Arial" w:eastAsia="Times New Roman" w:hAnsi="Arial" w:cs="Arial"/>
      <w:color w:val="000000" w:themeColor="text1"/>
      <w:sz w:val="16"/>
      <w:szCs w:val="56"/>
      <w:lang w:eastAsia="de-DE"/>
    </w:rPr>
  </w:style>
  <w:style w:type="paragraph" w:customStyle="1" w:styleId="102-TextStandard10ptfett">
    <w:name w:val="102 - Text Standard 10 pt fett"/>
    <w:basedOn w:val="100-TextStandard10pt"/>
    <w:next w:val="100-TextStandard10pt"/>
    <w:qFormat/>
    <w:rsid w:val="00704E2C"/>
    <w:rPr>
      <w:b/>
    </w:rPr>
  </w:style>
  <w:style w:type="paragraph" w:customStyle="1" w:styleId="892-TitelseiteTitel">
    <w:name w:val="892 - Titelseite Titel"/>
    <w:basedOn w:val="890-TitelseiteProjekt"/>
    <w:next w:val="893-TitelseiteUntertitel"/>
    <w:uiPriority w:val="7"/>
    <w:qFormat/>
    <w:rsid w:val="00DF0D82"/>
    <w:pPr>
      <w:spacing w:before="960"/>
    </w:pPr>
    <w:rPr>
      <w:sz w:val="4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04E2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5044F"/>
    <w:rPr>
      <w:rFonts w:ascii="Arial" w:eastAsia="Times New Roman" w:hAnsi="Arial"/>
      <w:b/>
      <w:bCs/>
      <w:lang w:eastAsia="de-DE"/>
    </w:rPr>
  </w:style>
  <w:style w:type="numbering" w:customStyle="1" w:styleId="L304-ListeStandardBox">
    <w:name w:val="L304 - Liste Standard Box"/>
    <w:uiPriority w:val="99"/>
    <w:rsid w:val="00780B96"/>
    <w:pPr>
      <w:numPr>
        <w:numId w:val="18"/>
      </w:numPr>
    </w:pPr>
  </w:style>
  <w:style w:type="table" w:customStyle="1" w:styleId="T774-TabelleEXCO">
    <w:name w:val="T774 - Tabelle EXCO"/>
    <w:basedOn w:val="T770-TabelleStandard"/>
    <w:uiPriority w:val="99"/>
    <w:rsid w:val="005B18DD"/>
    <w:tblPr>
      <w:tblStyleRowBandSize w:val="1"/>
    </w:tblPr>
    <w:tblStylePr w:type="firstRow">
      <w:rPr>
        <w:b/>
      </w:rPr>
      <w:tblPr/>
      <w:tcPr>
        <w:shd w:val="clear" w:color="auto" w:fill="4AAD3D"/>
      </w:tcPr>
    </w:tblStylePr>
    <w:tblStylePr w:type="band2Horz">
      <w:tblPr/>
      <w:tcPr>
        <w:shd w:val="clear" w:color="auto" w:fill="E3F4E0"/>
      </w:tcPr>
    </w:tblStylePr>
  </w:style>
  <w:style w:type="paragraph" w:customStyle="1" w:styleId="399-----------------------------------------">
    <w:name w:val="399 - ----------------------------------------"/>
    <w:basedOn w:val="000-NullschriftArialEnglish"/>
    <w:uiPriority w:val="2"/>
    <w:qFormat/>
    <w:rsid w:val="00704E2C"/>
  </w:style>
  <w:style w:type="paragraph" w:customStyle="1" w:styleId="212-berschriftohneNr11">
    <w:name w:val="212 - Überschrift ohne Nr #1.1"/>
    <w:basedOn w:val="202-berschriftNummer11"/>
    <w:next w:val="100-TextStandard10pt"/>
    <w:uiPriority w:val="1"/>
    <w:qFormat/>
    <w:rsid w:val="00200789"/>
    <w:pPr>
      <w:numPr>
        <w:ilvl w:val="0"/>
        <w:numId w:val="0"/>
      </w:numPr>
    </w:pPr>
  </w:style>
  <w:style w:type="character" w:customStyle="1" w:styleId="901-Zeichenformathochgestellt">
    <w:name w:val="901 - Zeichenformat hochgestellt"/>
    <w:uiPriority w:val="8"/>
    <w:qFormat/>
    <w:rsid w:val="00704E2C"/>
    <w:rPr>
      <w:vertAlign w:val="superscript"/>
    </w:rPr>
  </w:style>
  <w:style w:type="character" w:customStyle="1" w:styleId="912-Betonungkursiv">
    <w:name w:val="912 - Betonung kursiv"/>
    <w:uiPriority w:val="8"/>
    <w:qFormat/>
    <w:rsid w:val="00704E2C"/>
    <w:rPr>
      <w:i/>
    </w:rPr>
  </w:style>
  <w:style w:type="paragraph" w:customStyle="1" w:styleId="207-berschriftNummer1111Umbruch">
    <w:name w:val="207 - Überschrift Nummer #1.1.1.1 Umbruch"/>
    <w:basedOn w:val="206-berschriftNummer1111"/>
    <w:next w:val="100-TextStandard10pt"/>
    <w:uiPriority w:val="1"/>
    <w:qFormat/>
    <w:rsid w:val="004E4F5C"/>
  </w:style>
  <w:style w:type="character" w:customStyle="1" w:styleId="899-----------------------------------------">
    <w:name w:val="899 - ----------------------------------------"/>
    <w:uiPriority w:val="7"/>
    <w:qFormat/>
    <w:rsid w:val="00704E2C"/>
  </w:style>
  <w:style w:type="character" w:customStyle="1" w:styleId="999-----------------------------------------">
    <w:name w:val="999 - ----------------------------------------"/>
    <w:uiPriority w:val="8"/>
    <w:qFormat/>
    <w:rsid w:val="00704E2C"/>
  </w:style>
  <w:style w:type="character" w:customStyle="1" w:styleId="930-Kommentarblau">
    <w:name w:val="930 - Kommentar blau"/>
    <w:uiPriority w:val="8"/>
    <w:qFormat/>
    <w:rsid w:val="00704E2C"/>
    <w:rPr>
      <w:color w:val="0000FF"/>
    </w:rPr>
  </w:style>
  <w:style w:type="character" w:customStyle="1" w:styleId="932-Kommentarblautiefgestellt">
    <w:name w:val="932 - Kommentar blau tiefgestellt"/>
    <w:basedOn w:val="930-Kommentarblau"/>
    <w:uiPriority w:val="8"/>
    <w:qFormat/>
    <w:rsid w:val="00704E2C"/>
    <w:rPr>
      <w:color w:val="0000FF"/>
      <w:vertAlign w:val="subscript"/>
    </w:rPr>
  </w:style>
  <w:style w:type="character" w:customStyle="1" w:styleId="931-Kommentarblauhochgestellt">
    <w:name w:val="931 - Kommentar blau hochgestellt"/>
    <w:basedOn w:val="930-Kommentarblau"/>
    <w:uiPriority w:val="8"/>
    <w:qFormat/>
    <w:rsid w:val="00704E2C"/>
    <w:rPr>
      <w:color w:val="0000FF"/>
      <w:vertAlign w:val="superscript"/>
    </w:rPr>
  </w:style>
  <w:style w:type="paragraph" w:customStyle="1" w:styleId="300-ListeStandardEinzug">
    <w:name w:val="300 - Liste Standard Einzug"/>
    <w:basedOn w:val="100-TextStandard10pt"/>
    <w:uiPriority w:val="2"/>
    <w:qFormat/>
    <w:rsid w:val="00FE10C5"/>
    <w:pPr>
      <w:numPr>
        <w:ilvl w:val="1"/>
        <w:numId w:val="14"/>
      </w:numPr>
    </w:pPr>
  </w:style>
  <w:style w:type="character" w:customStyle="1" w:styleId="902-Zeichenformattiefgestellt">
    <w:name w:val="902 - Zeichenformat tiefgestellt"/>
    <w:uiPriority w:val="8"/>
    <w:qFormat/>
    <w:rsid w:val="00704E2C"/>
    <w:rPr>
      <w:vertAlign w:val="subscript"/>
    </w:rPr>
  </w:style>
  <w:style w:type="paragraph" w:customStyle="1" w:styleId="299-----------------------------------------">
    <w:name w:val="299 - ----------------------------------------"/>
    <w:basedOn w:val="000-NullschriftArialEnglish"/>
    <w:uiPriority w:val="1"/>
    <w:qFormat/>
    <w:rsid w:val="00704E2C"/>
  </w:style>
  <w:style w:type="paragraph" w:customStyle="1" w:styleId="199-----------------------------------------">
    <w:name w:val="199 - ----------------------------------------"/>
    <w:basedOn w:val="000-NullschriftArialEnglish"/>
    <w:qFormat/>
    <w:rsid w:val="00704E2C"/>
  </w:style>
  <w:style w:type="paragraph" w:customStyle="1" w:styleId="099-----------------------------------------">
    <w:name w:val="099 - ----------------------------------------"/>
    <w:basedOn w:val="000-NullschriftArialEnglish"/>
    <w:qFormat/>
    <w:rsid w:val="00704E2C"/>
  </w:style>
  <w:style w:type="paragraph" w:customStyle="1" w:styleId="700-KopfzeileStandard">
    <w:name w:val="700 - Kopfzeile Standard"/>
    <w:basedOn w:val="000-NullschriftArialEnglish"/>
    <w:uiPriority w:val="6"/>
    <w:qFormat/>
    <w:rsid w:val="00F651F8"/>
    <w:pPr>
      <w:spacing w:line="240" w:lineRule="auto"/>
      <w:contextualSpacing/>
    </w:pPr>
    <w:rPr>
      <w:sz w:val="18"/>
    </w:rPr>
  </w:style>
  <w:style w:type="paragraph" w:customStyle="1" w:styleId="499-----------------------------------------">
    <w:name w:val="499 - ----------------------------------------"/>
    <w:basedOn w:val="000-NullschriftArialEnglish"/>
    <w:uiPriority w:val="3"/>
    <w:qFormat/>
    <w:rsid w:val="00704E2C"/>
  </w:style>
  <w:style w:type="paragraph" w:styleId="Endnotentext">
    <w:name w:val="endnote text"/>
    <w:basedOn w:val="Standard"/>
    <w:link w:val="EndnotentextZchn"/>
    <w:uiPriority w:val="99"/>
    <w:semiHidden/>
    <w:unhideWhenUsed/>
    <w:rsid w:val="00704E2C"/>
    <w:pPr>
      <w:spacing w:after="0"/>
    </w:p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35044F"/>
    <w:rPr>
      <w:rFonts w:ascii="Arial" w:eastAsia="Times New Roman" w:hAnsi="Arial"/>
      <w:lang w:eastAsia="de-DE"/>
    </w:rPr>
  </w:style>
  <w:style w:type="character" w:styleId="Endnotenzeichen">
    <w:name w:val="endnote reference"/>
    <w:basedOn w:val="Absatz-Standardschriftart"/>
    <w:uiPriority w:val="99"/>
    <w:semiHidden/>
    <w:unhideWhenUsed/>
    <w:rsid w:val="00704E2C"/>
    <w:rPr>
      <w:vertAlign w:val="superscript"/>
    </w:rPr>
  </w:style>
  <w:style w:type="paragraph" w:customStyle="1" w:styleId="Funotenlinie">
    <w:name w:val="Fußnotenlinie"/>
    <w:basedOn w:val="100-TextStandard10pt"/>
    <w:uiPriority w:val="5"/>
    <w:qFormat/>
    <w:rsid w:val="00704E2C"/>
    <w:pPr>
      <w:ind w:right="7229"/>
    </w:pPr>
  </w:style>
  <w:style w:type="table" w:styleId="Gitternetztabelle7farbig">
    <w:name w:val="Grid Table 7 Colorful"/>
    <w:basedOn w:val="NormaleTabelle"/>
    <w:uiPriority w:val="52"/>
    <w:rsid w:val="00704E2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599-----------------------------------------">
    <w:name w:val="599 - ----------------------------------------"/>
    <w:basedOn w:val="000-NullschriftArialEnglish"/>
    <w:uiPriority w:val="4"/>
    <w:qFormat/>
    <w:rsid w:val="005D1F50"/>
  </w:style>
  <w:style w:type="paragraph" w:customStyle="1" w:styleId="699-----------------------------------------">
    <w:name w:val="699 - ----------------------------------------"/>
    <w:basedOn w:val="000-NullschriftArialEnglish"/>
    <w:uiPriority w:val="6"/>
    <w:qFormat/>
    <w:rsid w:val="005D1F50"/>
    <w:rPr>
      <w:sz w:val="16"/>
    </w:rPr>
  </w:style>
  <w:style w:type="paragraph" w:customStyle="1" w:styleId="799-----------------------------------------">
    <w:name w:val="799 - ----------------------------------------"/>
    <w:basedOn w:val="000-NullschriftArialEnglish"/>
    <w:uiPriority w:val="7"/>
    <w:qFormat/>
    <w:rsid w:val="005D1F50"/>
  </w:style>
  <w:style w:type="paragraph" w:customStyle="1" w:styleId="103-TextStandard10ptkursiv">
    <w:name w:val="103 - Text Standard 10 pt kursiv"/>
    <w:basedOn w:val="100-TextStandard10pt"/>
    <w:next w:val="100-TextStandard10pt"/>
    <w:qFormat/>
    <w:rsid w:val="00BA6B8C"/>
    <w:rPr>
      <w:i/>
    </w:rPr>
  </w:style>
  <w:style w:type="paragraph" w:customStyle="1" w:styleId="301-ListeStandardPunkt">
    <w:name w:val="301 - Liste Standard Punkt"/>
    <w:basedOn w:val="300-ListeStandardEinzug"/>
    <w:uiPriority w:val="2"/>
    <w:qFormat/>
    <w:rsid w:val="00980551"/>
    <w:pPr>
      <w:numPr>
        <w:numId w:val="20"/>
      </w:numPr>
    </w:pPr>
  </w:style>
  <w:style w:type="paragraph" w:customStyle="1" w:styleId="113-TextTabelle9ptkursiv">
    <w:name w:val="113 - Text Tabelle 9 pt kursiv"/>
    <w:basedOn w:val="110-TextTabelle9pt"/>
    <w:next w:val="110-TextTabelle9pt"/>
    <w:qFormat/>
    <w:rsid w:val="00F37A1F"/>
    <w:rPr>
      <w:i/>
    </w:rPr>
  </w:style>
  <w:style w:type="paragraph" w:customStyle="1" w:styleId="302-ListeStandardStrich">
    <w:name w:val="302 - Liste Standard Strich"/>
    <w:basedOn w:val="300-ListeStandardEinzug"/>
    <w:uiPriority w:val="2"/>
    <w:qFormat/>
    <w:rsid w:val="00980551"/>
    <w:pPr>
      <w:numPr>
        <w:numId w:val="19"/>
      </w:numPr>
    </w:pPr>
  </w:style>
  <w:style w:type="paragraph" w:customStyle="1" w:styleId="303-ListeStandardPfeil">
    <w:name w:val="303 - Liste Standard Pfeil"/>
    <w:basedOn w:val="300-ListeStandardEinzug"/>
    <w:uiPriority w:val="2"/>
    <w:qFormat/>
    <w:rsid w:val="00980551"/>
    <w:pPr>
      <w:numPr>
        <w:numId w:val="17"/>
      </w:numPr>
    </w:pPr>
  </w:style>
  <w:style w:type="paragraph" w:customStyle="1" w:styleId="400-NummerierungStandard1">
    <w:name w:val="400 - Nummerierung Standard #1"/>
    <w:basedOn w:val="100-TextStandard10pt"/>
    <w:uiPriority w:val="2"/>
    <w:qFormat/>
    <w:rsid w:val="008D271D"/>
    <w:pPr>
      <w:numPr>
        <w:numId w:val="29"/>
      </w:numPr>
      <w:tabs>
        <w:tab w:val="num" w:pos="851"/>
      </w:tabs>
    </w:pPr>
  </w:style>
  <w:style w:type="paragraph" w:customStyle="1" w:styleId="304-ListeStandardBox">
    <w:name w:val="304 - Liste Standard Box"/>
    <w:basedOn w:val="300-ListeStandardEinzug"/>
    <w:uiPriority w:val="2"/>
    <w:qFormat/>
    <w:rsid w:val="00980551"/>
    <w:pPr>
      <w:numPr>
        <w:numId w:val="22"/>
      </w:numPr>
      <w:ind w:left="284"/>
    </w:pPr>
  </w:style>
  <w:style w:type="paragraph" w:customStyle="1" w:styleId="401-NummerierungStandard11">
    <w:name w:val="401 - Nummerierung Standard #1.1"/>
    <w:basedOn w:val="400-NummerierungStandard1"/>
    <w:uiPriority w:val="2"/>
    <w:qFormat/>
    <w:rsid w:val="00AA1847"/>
    <w:pPr>
      <w:numPr>
        <w:ilvl w:val="1"/>
      </w:numPr>
      <w:tabs>
        <w:tab w:val="clear" w:pos="851"/>
      </w:tabs>
    </w:pPr>
  </w:style>
  <w:style w:type="paragraph" w:customStyle="1" w:styleId="402-NummerierungStandard111">
    <w:name w:val="402 - Nummerierung Standard #1.1.1"/>
    <w:basedOn w:val="400-NummerierungStandard1"/>
    <w:uiPriority w:val="2"/>
    <w:qFormat/>
    <w:rsid w:val="00AA1847"/>
    <w:pPr>
      <w:numPr>
        <w:ilvl w:val="2"/>
      </w:numPr>
      <w:tabs>
        <w:tab w:val="clear" w:pos="851"/>
      </w:tabs>
    </w:pPr>
  </w:style>
  <w:style w:type="numbering" w:customStyle="1" w:styleId="L400-NummerierungStandard">
    <w:name w:val="L400 - Nummerierung Standard"/>
    <w:uiPriority w:val="99"/>
    <w:rsid w:val="00C546AC"/>
    <w:pPr>
      <w:numPr>
        <w:numId w:val="2"/>
      </w:numPr>
    </w:pPr>
  </w:style>
  <w:style w:type="paragraph" w:customStyle="1" w:styleId="611-AbbildungohneBeschriftung">
    <w:name w:val="611 - Abbildung ohne Beschriftung"/>
    <w:basedOn w:val="000-NullschriftArialEnglish"/>
    <w:next w:val="100-TextStandard10pt"/>
    <w:uiPriority w:val="5"/>
    <w:qFormat/>
    <w:rsid w:val="0007585C"/>
    <w:pPr>
      <w:spacing w:after="120"/>
    </w:pPr>
    <w:rPr>
      <w:noProof/>
    </w:rPr>
  </w:style>
  <w:style w:type="paragraph" w:customStyle="1" w:styleId="610-Abbildung">
    <w:name w:val="610 - Abbildung"/>
    <w:basedOn w:val="000-NullschriftArialEnglish"/>
    <w:next w:val="100-TextStandard10pt"/>
    <w:uiPriority w:val="5"/>
    <w:qFormat/>
    <w:rsid w:val="00B12F49"/>
    <w:pPr>
      <w:keepNext/>
      <w:spacing w:before="120"/>
      <w:contextualSpacing/>
    </w:pPr>
    <w:rPr>
      <w:noProof/>
    </w:rPr>
  </w:style>
  <w:style w:type="paragraph" w:customStyle="1" w:styleId="305-ListeStandardNummer">
    <w:name w:val="305 - Liste Standard Nummer"/>
    <w:basedOn w:val="300-ListeStandardEinzug"/>
    <w:uiPriority w:val="2"/>
    <w:qFormat/>
    <w:rsid w:val="003832EE"/>
    <w:pPr>
      <w:numPr>
        <w:numId w:val="31"/>
      </w:numPr>
    </w:pPr>
  </w:style>
  <w:style w:type="paragraph" w:customStyle="1" w:styleId="311-ListeTabellePunkt">
    <w:name w:val="311 - Liste Tabelle Punkt"/>
    <w:basedOn w:val="310-ListeTabelleEinzug"/>
    <w:uiPriority w:val="2"/>
    <w:qFormat/>
    <w:rsid w:val="00980551"/>
    <w:pPr>
      <w:numPr>
        <w:numId w:val="8"/>
      </w:numPr>
      <w:ind w:left="284"/>
    </w:pPr>
  </w:style>
  <w:style w:type="paragraph" w:customStyle="1" w:styleId="312-ListeTabelleStrich">
    <w:name w:val="312 - Liste Tabelle Strich"/>
    <w:basedOn w:val="310-ListeTabelleEinzug"/>
    <w:uiPriority w:val="2"/>
    <w:qFormat/>
    <w:rsid w:val="00980551"/>
    <w:pPr>
      <w:numPr>
        <w:numId w:val="7"/>
      </w:numPr>
      <w:ind w:left="284"/>
    </w:pPr>
  </w:style>
  <w:style w:type="paragraph" w:customStyle="1" w:styleId="313-ListeTabellePfeil">
    <w:name w:val="313 - Liste Tabelle Pfeil"/>
    <w:basedOn w:val="310-ListeTabelleEinzug"/>
    <w:uiPriority w:val="2"/>
    <w:qFormat/>
    <w:rsid w:val="00980551"/>
    <w:pPr>
      <w:numPr>
        <w:numId w:val="10"/>
      </w:numPr>
      <w:ind w:left="284"/>
    </w:pPr>
  </w:style>
  <w:style w:type="paragraph" w:customStyle="1" w:styleId="314-ListeTabelleBox">
    <w:name w:val="314 - Liste Tabelle Box"/>
    <w:basedOn w:val="310-ListeTabelleEinzug"/>
    <w:uiPriority w:val="2"/>
    <w:qFormat/>
    <w:rsid w:val="00980551"/>
    <w:pPr>
      <w:numPr>
        <w:numId w:val="23"/>
      </w:numPr>
      <w:ind w:left="284"/>
    </w:pPr>
  </w:style>
  <w:style w:type="paragraph" w:customStyle="1" w:styleId="315-ListeTabelleNummer">
    <w:name w:val="315 - Liste Tabelle Nummer"/>
    <w:basedOn w:val="310-ListeTabelleEinzug"/>
    <w:uiPriority w:val="2"/>
    <w:qFormat/>
    <w:rsid w:val="00980551"/>
    <w:pPr>
      <w:numPr>
        <w:numId w:val="12"/>
      </w:numPr>
      <w:ind w:left="283" w:hanging="170"/>
    </w:pPr>
  </w:style>
  <w:style w:type="table" w:customStyle="1" w:styleId="T772-TabelleAkzent">
    <w:name w:val="T772 - Tabelle Akzent"/>
    <w:basedOn w:val="T770-TabelleStandard"/>
    <w:uiPriority w:val="99"/>
    <w:rsid w:val="004506FD"/>
    <w:tblPr>
      <w:tblStyleRowBandSize w:val="1"/>
    </w:tblPr>
    <w:tblStylePr w:type="firstRow">
      <w:rPr>
        <w:b/>
      </w:rPr>
      <w:tblPr/>
      <w:tcPr>
        <w:shd w:val="clear" w:color="auto" w:fill="D2D2D2"/>
      </w:tcPr>
    </w:tblStylePr>
    <w:tblStylePr w:type="band2Horz">
      <w:tblPr/>
      <w:tcPr>
        <w:shd w:val="clear" w:color="auto" w:fill="EBEBEB"/>
      </w:tcPr>
    </w:tblStylePr>
  </w:style>
  <w:style w:type="table" w:customStyle="1" w:styleId="T770-TabelleStandard">
    <w:name w:val="T770 - Tabelle Standard"/>
    <w:basedOn w:val="NormaleTabelle"/>
    <w:uiPriority w:val="99"/>
    <w:rsid w:val="00F71DA7"/>
    <w:rPr>
      <w:rFonts w:ascii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113" w:type="dxa"/>
        <w:right w:w="113" w:type="dxa"/>
      </w:tblCellMar>
    </w:tblPr>
    <w:trPr>
      <w:cantSplit/>
    </w:trPr>
    <w:tcPr>
      <w:vAlign w:val="center"/>
    </w:tcPr>
    <w:tblStylePr w:type="firstRow">
      <w:rPr>
        <w:b/>
      </w:rPr>
      <w:tblPr/>
      <w:tcPr>
        <w:shd w:val="clear" w:color="auto" w:fill="D2D2D2"/>
      </w:tcPr>
    </w:tblStylePr>
  </w:style>
  <w:style w:type="table" w:customStyle="1" w:styleId="T771-TabelleStandardoben">
    <w:name w:val="T771 - Tabelle Standard oben"/>
    <w:basedOn w:val="T770-TabelleStandard"/>
    <w:uiPriority w:val="99"/>
    <w:rsid w:val="00977466"/>
    <w:tblPr/>
    <w:tcPr>
      <w:vAlign w:val="top"/>
    </w:tcPr>
    <w:tblStylePr w:type="firstRow">
      <w:rPr>
        <w:b/>
      </w:rPr>
      <w:tblPr/>
      <w:tcPr>
        <w:shd w:val="clear" w:color="auto" w:fill="D2D2D2"/>
      </w:tcPr>
    </w:tblStylePr>
  </w:style>
  <w:style w:type="table" w:customStyle="1" w:styleId="T772-TabelleAkzentoben">
    <w:name w:val="T772 - Tabelle Akzent oben"/>
    <w:basedOn w:val="T772-TabelleAkzent"/>
    <w:uiPriority w:val="99"/>
    <w:rsid w:val="001C035C"/>
    <w:tblPr/>
    <w:tblStylePr w:type="firstRow">
      <w:rPr>
        <w:b/>
      </w:rPr>
      <w:tblPr/>
      <w:tcPr>
        <w:shd w:val="clear" w:color="auto" w:fill="D2D2D2"/>
      </w:tcPr>
    </w:tblStylePr>
    <w:tblStylePr w:type="band2Horz">
      <w:tblPr/>
      <w:tcPr>
        <w:shd w:val="clear" w:color="auto" w:fill="EBEBEB"/>
      </w:tcPr>
    </w:tblStylePr>
  </w:style>
  <w:style w:type="paragraph" w:customStyle="1" w:styleId="214-berschriftohneNr111">
    <w:name w:val="214 - Überschrift ohne Nr #1.1.1"/>
    <w:basedOn w:val="204-berschriftNummer111"/>
    <w:next w:val="100-TextStandard10pt"/>
    <w:uiPriority w:val="1"/>
    <w:qFormat/>
    <w:rsid w:val="00035B86"/>
    <w:pPr>
      <w:numPr>
        <w:ilvl w:val="0"/>
        <w:numId w:val="0"/>
      </w:numPr>
    </w:pPr>
  </w:style>
  <w:style w:type="paragraph" w:customStyle="1" w:styleId="710-FuzeileStandard">
    <w:name w:val="710 - Fußzeile Standard"/>
    <w:basedOn w:val="000-NullschriftArialEnglish"/>
    <w:uiPriority w:val="6"/>
    <w:qFormat/>
    <w:rsid w:val="00F651F8"/>
    <w:pPr>
      <w:tabs>
        <w:tab w:val="center" w:pos="5032"/>
        <w:tab w:val="right" w:pos="10064"/>
      </w:tabs>
      <w:spacing w:line="240" w:lineRule="auto"/>
      <w:contextualSpacing/>
      <w:jc w:val="right"/>
    </w:pPr>
    <w:rPr>
      <w:sz w:val="18"/>
    </w:rPr>
  </w:style>
  <w:style w:type="paragraph" w:customStyle="1" w:styleId="712-FuzeileTitelseite">
    <w:name w:val="712 - Fußzeile Titelseite"/>
    <w:basedOn w:val="710-FuzeileStandard"/>
    <w:uiPriority w:val="6"/>
    <w:qFormat/>
    <w:rsid w:val="004A286D"/>
    <w:pPr>
      <w:pBdr>
        <w:left w:val="single" w:sz="8" w:space="4" w:color="000000" w:themeColor="text1"/>
        <w:bottom w:val="single" w:sz="8" w:space="2" w:color="000000" w:themeColor="text1"/>
        <w:right w:val="single" w:sz="8" w:space="4" w:color="000000" w:themeColor="text1"/>
      </w:pBdr>
      <w:tabs>
        <w:tab w:val="clear" w:pos="5032"/>
        <w:tab w:val="clear" w:pos="10064"/>
        <w:tab w:val="left" w:pos="3119"/>
        <w:tab w:val="left" w:pos="4253"/>
      </w:tabs>
      <w:ind w:left="113" w:right="113"/>
    </w:pPr>
  </w:style>
  <w:style w:type="paragraph" w:customStyle="1" w:styleId="711-FuzeileQuerformat">
    <w:name w:val="711 - Fußzeile Querformat"/>
    <w:basedOn w:val="710-FuzeileStandard"/>
    <w:uiPriority w:val="6"/>
    <w:qFormat/>
    <w:rsid w:val="004A286D"/>
    <w:pPr>
      <w:tabs>
        <w:tab w:val="clear" w:pos="5032"/>
        <w:tab w:val="clear" w:pos="10064"/>
        <w:tab w:val="right" w:pos="7711"/>
        <w:tab w:val="right" w:pos="15422"/>
      </w:tabs>
    </w:pPr>
  </w:style>
  <w:style w:type="paragraph" w:customStyle="1" w:styleId="701-KopfzeileQuerformat">
    <w:name w:val="701 - Kopfzeile Querformat"/>
    <w:basedOn w:val="700-KopfzeileStandard"/>
    <w:uiPriority w:val="6"/>
    <w:qFormat/>
    <w:rsid w:val="00CF467D"/>
  </w:style>
  <w:style w:type="paragraph" w:customStyle="1" w:styleId="403-NummerierungStandard1111">
    <w:name w:val="403 - Nummerierung Standard #1.1.1.1"/>
    <w:basedOn w:val="400-NummerierungStandard1"/>
    <w:uiPriority w:val="3"/>
    <w:qFormat/>
    <w:rsid w:val="00AA1847"/>
    <w:pPr>
      <w:numPr>
        <w:ilvl w:val="3"/>
      </w:numPr>
      <w:tabs>
        <w:tab w:val="num" w:pos="851"/>
      </w:tabs>
    </w:pPr>
  </w:style>
  <w:style w:type="paragraph" w:styleId="Listenabsatz">
    <w:name w:val="List Paragraph"/>
    <w:basedOn w:val="Standard"/>
    <w:uiPriority w:val="99"/>
    <w:semiHidden/>
    <w:qFormat/>
    <w:rsid w:val="00CF719C"/>
    <w:pPr>
      <w:ind w:left="720"/>
      <w:contextualSpacing/>
    </w:pPr>
  </w:style>
  <w:style w:type="numbering" w:customStyle="1" w:styleId="L310-ListeTabelleEinzug">
    <w:name w:val="L310 - Liste Tabelle Einzug"/>
    <w:uiPriority w:val="99"/>
    <w:rsid w:val="0000365E"/>
    <w:pPr>
      <w:numPr>
        <w:numId w:val="3"/>
      </w:numPr>
    </w:pPr>
  </w:style>
  <w:style w:type="numbering" w:customStyle="1" w:styleId="L311-ListeTabellePunkt">
    <w:name w:val="L311 - Liste Tabelle Punkt"/>
    <w:uiPriority w:val="99"/>
    <w:rsid w:val="001B7290"/>
    <w:pPr>
      <w:numPr>
        <w:numId w:val="5"/>
      </w:numPr>
    </w:pPr>
  </w:style>
  <w:style w:type="numbering" w:customStyle="1" w:styleId="L312-ListeTabelleStrich">
    <w:name w:val="L312 - Liste Tabelle Strich"/>
    <w:uiPriority w:val="99"/>
    <w:rsid w:val="00D307C7"/>
    <w:pPr>
      <w:numPr>
        <w:numId w:val="6"/>
      </w:numPr>
    </w:pPr>
  </w:style>
  <w:style w:type="numbering" w:customStyle="1" w:styleId="L313-ListeTabellePfeil">
    <w:name w:val="L313 - Liste Tabelle Pfeil"/>
    <w:uiPriority w:val="99"/>
    <w:rsid w:val="008831D8"/>
    <w:pPr>
      <w:numPr>
        <w:numId w:val="9"/>
      </w:numPr>
    </w:pPr>
  </w:style>
  <w:style w:type="numbering" w:customStyle="1" w:styleId="L314-ListeTabelleBox">
    <w:name w:val="L314 - Liste Tabelle Box"/>
    <w:uiPriority w:val="99"/>
    <w:rsid w:val="007D58B9"/>
    <w:pPr>
      <w:numPr>
        <w:numId w:val="11"/>
      </w:numPr>
    </w:pPr>
  </w:style>
  <w:style w:type="numbering" w:customStyle="1" w:styleId="L315-ListeTabelleNummer">
    <w:name w:val="L315 - Liste Tabelle Nummer"/>
    <w:uiPriority w:val="99"/>
    <w:rsid w:val="00544235"/>
    <w:pPr>
      <w:numPr>
        <w:numId w:val="12"/>
      </w:numPr>
    </w:pPr>
  </w:style>
  <w:style w:type="table" w:customStyle="1" w:styleId="T775-TabelleEXCOoben">
    <w:name w:val="T775 - Tabelle EXCO oben"/>
    <w:basedOn w:val="T774-TabelleEXCO"/>
    <w:uiPriority w:val="99"/>
    <w:rsid w:val="009F79DF"/>
    <w:tblPr/>
    <w:tblStylePr w:type="firstRow">
      <w:rPr>
        <w:b/>
      </w:rPr>
      <w:tblPr/>
      <w:tcPr>
        <w:shd w:val="clear" w:color="auto" w:fill="4AAD3D"/>
      </w:tcPr>
    </w:tblStylePr>
    <w:tblStylePr w:type="band2Horz">
      <w:tblPr/>
      <w:tcPr>
        <w:shd w:val="clear" w:color="auto" w:fill="E3F4E0"/>
      </w:tcPr>
    </w:tblStylePr>
  </w:style>
  <w:style w:type="numbering" w:customStyle="1" w:styleId="L305-ListeStandardNummer">
    <w:name w:val="L305 - Liste Standard Nummer"/>
    <w:uiPriority w:val="99"/>
    <w:rsid w:val="00BA0C49"/>
    <w:pPr>
      <w:numPr>
        <w:numId w:val="21"/>
      </w:numPr>
    </w:pPr>
  </w:style>
  <w:style w:type="paragraph" w:customStyle="1" w:styleId="631-Referenzen8pt">
    <w:name w:val="631 - Referenzen 8 pt"/>
    <w:basedOn w:val="000-NullschriftArialEnglish"/>
    <w:uiPriority w:val="5"/>
    <w:qFormat/>
    <w:rsid w:val="006303A8"/>
    <w:pPr>
      <w:spacing w:before="60" w:after="60"/>
    </w:pPr>
    <w:rPr>
      <w:sz w:val="16"/>
    </w:rPr>
  </w:style>
  <w:style w:type="paragraph" w:customStyle="1" w:styleId="201-berschriftNummer1Umbruch">
    <w:name w:val="201 - Überschrift Nummer #1 Umbruch"/>
    <w:basedOn w:val="200-berschriftNummer1"/>
    <w:next w:val="100-TextStandard10pt"/>
    <w:uiPriority w:val="1"/>
    <w:qFormat/>
    <w:rsid w:val="004E4F5C"/>
    <w:pPr>
      <w:spacing w:before="0"/>
    </w:pPr>
  </w:style>
  <w:style w:type="paragraph" w:customStyle="1" w:styleId="203-berschriftNummer11Umbruch">
    <w:name w:val="203 - Überschrift Nummer #1.1 Umbruch"/>
    <w:basedOn w:val="202-berschriftNummer11"/>
    <w:next w:val="100-TextStandard10pt"/>
    <w:uiPriority w:val="1"/>
    <w:qFormat/>
    <w:rsid w:val="004E4F5C"/>
    <w:pPr>
      <w:spacing w:before="0"/>
    </w:pPr>
  </w:style>
  <w:style w:type="paragraph" w:customStyle="1" w:styleId="630-ReferenzenListe">
    <w:name w:val="630 - Referenzen Liste"/>
    <w:basedOn w:val="631-Referenzen8pt"/>
    <w:uiPriority w:val="5"/>
    <w:qFormat/>
    <w:rsid w:val="004B7209"/>
    <w:pPr>
      <w:numPr>
        <w:numId w:val="28"/>
      </w:numPr>
    </w:pPr>
  </w:style>
  <w:style w:type="paragraph" w:customStyle="1" w:styleId="205-berschriftNummer111Umbruch">
    <w:name w:val="205 - Überschrift Nummer #1.1.1 Umbruch"/>
    <w:basedOn w:val="204-berschriftNummer111"/>
    <w:next w:val="100-TextStandard10pt"/>
    <w:uiPriority w:val="1"/>
    <w:qFormat/>
    <w:rsid w:val="004E4F5C"/>
    <w:pPr>
      <w:spacing w:before="0"/>
    </w:pPr>
  </w:style>
  <w:style w:type="paragraph" w:customStyle="1" w:styleId="211-berschriftohneNr1Umbruch">
    <w:name w:val="211 - Überschrift ohne Nr #1 Umbruch"/>
    <w:basedOn w:val="210-berschriftohneNr1"/>
    <w:next w:val="100-TextStandard10pt"/>
    <w:uiPriority w:val="1"/>
    <w:qFormat/>
    <w:rsid w:val="004E4F5C"/>
    <w:pPr>
      <w:spacing w:before="0"/>
    </w:pPr>
  </w:style>
  <w:style w:type="paragraph" w:customStyle="1" w:styleId="213-berschriftohneNr11Umbruch">
    <w:name w:val="213 - Überschrift ohne Nr #1.1 Umbruch"/>
    <w:basedOn w:val="212-berschriftohneNr11"/>
    <w:next w:val="100-TextStandard10pt"/>
    <w:uiPriority w:val="1"/>
    <w:qFormat/>
    <w:rsid w:val="004E4F5C"/>
    <w:pPr>
      <w:spacing w:before="0"/>
    </w:pPr>
  </w:style>
  <w:style w:type="paragraph" w:customStyle="1" w:styleId="215-berschriftohneNr111Umbruch">
    <w:name w:val="215 - Überschrift ohne Nr #1.1.1 Umbruch"/>
    <w:basedOn w:val="214-berschriftohneNr111"/>
    <w:next w:val="100-TextStandard10pt"/>
    <w:uiPriority w:val="1"/>
    <w:qFormat/>
    <w:rsid w:val="004E4F5C"/>
    <w:pPr>
      <w:spacing w:before="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C159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C1593"/>
    <w:rPr>
      <w:rFonts w:ascii="Segoe UI" w:eastAsia="Times New Roman" w:hAnsi="Segoe UI" w:cs="Segoe UI"/>
      <w:sz w:val="18"/>
      <w:szCs w:val="18"/>
      <w:lang w:eastAsia="de-DE"/>
    </w:rPr>
  </w:style>
  <w:style w:type="table" w:styleId="TabellemithellemGitternetz">
    <w:name w:val="Grid Table Light"/>
    <w:basedOn w:val="NormaleTabelle"/>
    <w:uiPriority w:val="40"/>
    <w:rsid w:val="006D33C9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Platzhaltertext">
    <w:name w:val="Placeholder Text"/>
    <w:basedOn w:val="Absatz-Standardschriftart"/>
    <w:uiPriority w:val="99"/>
    <w:semiHidden/>
    <w:rsid w:val="003D7F3C"/>
    <w:rPr>
      <w:color w:val="808080"/>
    </w:rPr>
  </w:style>
  <w:style w:type="paragraph" w:customStyle="1" w:styleId="105-TextStandard10ptBlock">
    <w:name w:val="105 - Text Standard 10 pt Block"/>
    <w:basedOn w:val="100-TextStandard10pt"/>
    <w:qFormat/>
    <w:rsid w:val="002F2815"/>
    <w:pPr>
      <w:jc w:val="both"/>
    </w:pPr>
  </w:style>
  <w:style w:type="table" w:customStyle="1" w:styleId="T780-TabelleUnsichtbar">
    <w:name w:val="T780 - Tabelle Unsichtbar"/>
    <w:basedOn w:val="NormaleTabelle"/>
    <w:uiPriority w:val="99"/>
    <w:rsid w:val="000B7FF0"/>
    <w:tblPr>
      <w:tblInd w:w="-113" w:type="dxa"/>
      <w:tblCellMar>
        <w:left w:w="113" w:type="dxa"/>
        <w:right w:w="113" w:type="dxa"/>
      </w:tblCellMar>
    </w:tblPr>
  </w:style>
  <w:style w:type="paragraph" w:customStyle="1" w:styleId="104-TextStandard10ptUmbruch">
    <w:name w:val="104 - Text Standard 10 pt Umbruch"/>
    <w:basedOn w:val="100-TextStandard10pt"/>
    <w:qFormat/>
    <w:rsid w:val="00F7131E"/>
    <w:pPr>
      <w:pageBreakBefore/>
      <w:jc w:val="both"/>
    </w:pPr>
  </w:style>
  <w:style w:type="paragraph" w:customStyle="1" w:styleId="703-Kopfzeileleer">
    <w:name w:val="703 - Kopfzeile leer"/>
    <w:basedOn w:val="700-KopfzeileStandard"/>
    <w:uiPriority w:val="6"/>
    <w:qFormat/>
    <w:rsid w:val="00AC01C0"/>
    <w:rPr>
      <w:noProof/>
    </w:rPr>
  </w:style>
  <w:style w:type="paragraph" w:customStyle="1" w:styleId="713-Fuzeileleer">
    <w:name w:val="713 - Fußzeile leer"/>
    <w:basedOn w:val="710-FuzeileStandard"/>
    <w:uiPriority w:val="6"/>
    <w:qFormat/>
    <w:rsid w:val="00AC01C0"/>
  </w:style>
  <w:style w:type="paragraph" w:customStyle="1" w:styleId="114-TextTabelle9ptUmbruch">
    <w:name w:val="114 - Text Tabelle 9 pt Umbruch"/>
    <w:basedOn w:val="110-TextTabelle9pt"/>
    <w:qFormat/>
    <w:rsid w:val="00305377"/>
    <w:pPr>
      <w:pageBreakBefore/>
    </w:pPr>
  </w:style>
  <w:style w:type="paragraph" w:styleId="berarbeitung">
    <w:name w:val="Revision"/>
    <w:hidden/>
    <w:uiPriority w:val="99"/>
    <w:semiHidden/>
    <w:rsid w:val="00B737FA"/>
    <w:rPr>
      <w:rFonts w:ascii="Arial" w:eastAsia="Times New Roman" w:hAnsi="Arial"/>
      <w:lang w:eastAsia="de-DE"/>
    </w:rPr>
  </w:style>
  <w:style w:type="character" w:customStyle="1" w:styleId="913-Betonungfettkursiv">
    <w:name w:val="913 - Betonung fett kursiv"/>
    <w:basedOn w:val="911-Betonungfett"/>
    <w:uiPriority w:val="8"/>
    <w:qFormat/>
    <w:rsid w:val="00717654"/>
    <w:rPr>
      <w:b/>
      <w:i/>
    </w:rPr>
  </w:style>
  <w:style w:type="character" w:customStyle="1" w:styleId="933-Kommentarblaufett">
    <w:name w:val="933 - Kommentar blau fett"/>
    <w:basedOn w:val="930-Kommentarblau"/>
    <w:uiPriority w:val="8"/>
    <w:qFormat/>
    <w:rsid w:val="0032165D"/>
    <w:rPr>
      <w:b/>
      <w:color w:val="0000FF"/>
    </w:rPr>
  </w:style>
  <w:style w:type="character" w:customStyle="1" w:styleId="934-Kommentarblaukursiv">
    <w:name w:val="934 - Kommentar blau kursiv"/>
    <w:basedOn w:val="930-Kommentarblau"/>
    <w:uiPriority w:val="8"/>
    <w:qFormat/>
    <w:rsid w:val="0032165D"/>
    <w:rPr>
      <w:i/>
      <w:color w:val="0000FF"/>
    </w:rPr>
  </w:style>
  <w:style w:type="character" w:customStyle="1" w:styleId="935-Kommentarfettblaukursiv">
    <w:name w:val="935 - Kommentar fett blau kursiv"/>
    <w:basedOn w:val="930-Kommentarblau"/>
    <w:uiPriority w:val="8"/>
    <w:qFormat/>
    <w:rsid w:val="0032165D"/>
    <w:rPr>
      <w:b/>
      <w:i/>
      <w:color w:val="0000FF"/>
    </w:rPr>
  </w:style>
  <w:style w:type="character" w:customStyle="1" w:styleId="936-Kommentarblaugestrichen">
    <w:name w:val="936 - Kommentar blau gestrichen"/>
    <w:basedOn w:val="930-Kommentarblau"/>
    <w:uiPriority w:val="8"/>
    <w:qFormat/>
    <w:rsid w:val="0032165D"/>
    <w:rPr>
      <w:strike/>
      <w:dstrike w:val="0"/>
      <w:color w:val="0000FF"/>
    </w:rPr>
  </w:style>
  <w:style w:type="character" w:customStyle="1" w:styleId="941-Farbegrn">
    <w:name w:val="941 - Farbe grün"/>
    <w:basedOn w:val="Absatz-Standardschriftart"/>
    <w:uiPriority w:val="8"/>
    <w:qFormat/>
    <w:rsid w:val="00560D86"/>
    <w:rPr>
      <w:color w:val="4AAD3D" w:themeColor="accent1"/>
    </w:rPr>
  </w:style>
  <w:style w:type="character" w:customStyle="1" w:styleId="942-Farbegrnfett">
    <w:name w:val="942 - Farbe grün fett"/>
    <w:basedOn w:val="941-Farbegrn"/>
    <w:uiPriority w:val="8"/>
    <w:qFormat/>
    <w:rsid w:val="00C930E7"/>
    <w:rPr>
      <w:b/>
      <w:color w:val="4AAD3D" w:themeColor="accent1"/>
    </w:rPr>
  </w:style>
  <w:style w:type="character" w:customStyle="1" w:styleId="943-Farbegrau">
    <w:name w:val="943 - Farbe grau"/>
    <w:basedOn w:val="Absatz-Standardschriftart"/>
    <w:uiPriority w:val="8"/>
    <w:qFormat/>
    <w:rsid w:val="00C930E7"/>
    <w:rPr>
      <w:color w:val="7F7F7F" w:themeColor="text1" w:themeTint="80"/>
    </w:rPr>
  </w:style>
  <w:style w:type="character" w:customStyle="1" w:styleId="944-Farbegraufett">
    <w:name w:val="944 - Farbe grau fett"/>
    <w:basedOn w:val="943-Farbegrau"/>
    <w:uiPriority w:val="8"/>
    <w:qFormat/>
    <w:rsid w:val="00C930E7"/>
    <w:rPr>
      <w:b/>
      <w:color w:val="7F7F7F" w:themeColor="text1" w:themeTint="80"/>
    </w:rPr>
  </w:style>
  <w:style w:type="character" w:customStyle="1" w:styleId="945-Farbeorange">
    <w:name w:val="945 - Farbe orange"/>
    <w:basedOn w:val="Absatz-Standardschriftart"/>
    <w:uiPriority w:val="8"/>
    <w:qFormat/>
    <w:rsid w:val="00560D86"/>
    <w:rPr>
      <w:color w:val="FA9600" w:themeColor="accent3"/>
    </w:rPr>
  </w:style>
  <w:style w:type="character" w:customStyle="1" w:styleId="946-Farbeorangefett">
    <w:name w:val="946 - Farbe orange fett"/>
    <w:basedOn w:val="945-Farbeorange"/>
    <w:uiPriority w:val="8"/>
    <w:qFormat/>
    <w:rsid w:val="00C930E7"/>
    <w:rPr>
      <w:b/>
      <w:color w:val="FA9600" w:themeColor="accent3"/>
    </w:rPr>
  </w:style>
  <w:style w:type="character" w:customStyle="1" w:styleId="947-Farbeblau">
    <w:name w:val="947 - Farbe blau"/>
    <w:basedOn w:val="Absatz-Standardschriftart"/>
    <w:uiPriority w:val="8"/>
    <w:qFormat/>
    <w:rsid w:val="008B552A"/>
    <w:rPr>
      <w:color w:val="3273C3" w:themeColor="accent6"/>
    </w:rPr>
  </w:style>
  <w:style w:type="character" w:customStyle="1" w:styleId="948-Farbeblaufett">
    <w:name w:val="948 - Farbe blau fett"/>
    <w:basedOn w:val="947-Farbeblau"/>
    <w:uiPriority w:val="8"/>
    <w:qFormat/>
    <w:rsid w:val="008B552A"/>
    <w:rPr>
      <w:b/>
      <w:color w:val="3273C3" w:themeColor="accent6"/>
    </w:rPr>
  </w:style>
  <w:style w:type="character" w:customStyle="1" w:styleId="949-Farbewei">
    <w:name w:val="949 - Farbe weiß"/>
    <w:basedOn w:val="Absatz-Standardschriftart"/>
    <w:uiPriority w:val="8"/>
    <w:qFormat/>
    <w:rsid w:val="008B552A"/>
    <w:rPr>
      <w:color w:val="FFFFFF" w:themeColor="background1"/>
    </w:rPr>
  </w:style>
  <w:style w:type="character" w:customStyle="1" w:styleId="950-Farbeweifett">
    <w:name w:val="950 - Farbe weiß fett"/>
    <w:basedOn w:val="949-Farbewei"/>
    <w:uiPriority w:val="8"/>
    <w:qFormat/>
    <w:rsid w:val="008B552A"/>
    <w:rPr>
      <w:b/>
      <w:color w:val="FFFFFF" w:themeColor="background1"/>
    </w:rPr>
  </w:style>
  <w:style w:type="paragraph" w:styleId="Kopfzeile">
    <w:name w:val="header"/>
    <w:basedOn w:val="700-KopfzeileStandard"/>
    <w:link w:val="KopfzeileZchn"/>
    <w:uiPriority w:val="99"/>
    <w:unhideWhenUsed/>
    <w:rsid w:val="001D31EC"/>
  </w:style>
  <w:style w:type="character" w:customStyle="1" w:styleId="KopfzeileZchn">
    <w:name w:val="Kopfzeile Zchn"/>
    <w:basedOn w:val="Absatz-Standardschriftart"/>
    <w:link w:val="Kopfzeile"/>
    <w:uiPriority w:val="99"/>
    <w:rsid w:val="001D31EC"/>
    <w:rPr>
      <w:rFonts w:ascii="Arial" w:eastAsia="Times New Roman" w:hAnsi="Arial" w:cs="Arial"/>
      <w:color w:val="000000" w:themeColor="text1"/>
      <w:sz w:val="18"/>
      <w:szCs w:val="56"/>
      <w:lang w:val="en-US" w:eastAsia="de-DE"/>
    </w:rPr>
  </w:style>
  <w:style w:type="paragraph" w:styleId="Fuzeile">
    <w:name w:val="footer"/>
    <w:basedOn w:val="710-FuzeileStandard"/>
    <w:link w:val="FuzeileZchn"/>
    <w:uiPriority w:val="99"/>
    <w:unhideWhenUsed/>
    <w:rsid w:val="00D33C83"/>
  </w:style>
  <w:style w:type="character" w:customStyle="1" w:styleId="FuzeileZchn">
    <w:name w:val="Fußzeile Zchn"/>
    <w:basedOn w:val="Absatz-Standardschriftart"/>
    <w:link w:val="Fuzeile"/>
    <w:uiPriority w:val="99"/>
    <w:rsid w:val="00D33C83"/>
    <w:rPr>
      <w:rFonts w:ascii="Arial" w:eastAsia="Times New Roman" w:hAnsi="Arial" w:cs="Arial"/>
      <w:color w:val="000000" w:themeColor="text1"/>
      <w:sz w:val="16"/>
      <w:szCs w:val="56"/>
      <w:lang w:eastAsia="de-DE"/>
    </w:rPr>
  </w:style>
  <w:style w:type="paragraph" w:styleId="Aufzhlungszeichen">
    <w:name w:val="List Bullet"/>
    <w:basedOn w:val="Standard"/>
    <w:uiPriority w:val="99"/>
    <w:semiHidden/>
    <w:rsid w:val="003E21F8"/>
    <w:pPr>
      <w:numPr>
        <w:numId w:val="25"/>
      </w:numPr>
      <w:contextualSpacing/>
    </w:pPr>
  </w:style>
  <w:style w:type="paragraph" w:customStyle="1" w:styleId="Beschriftungerweitert">
    <w:name w:val="Beschriftung erweitert"/>
    <w:basedOn w:val="Beschriftung"/>
    <w:next w:val="100-TextStandard10pt"/>
    <w:uiPriority w:val="5"/>
    <w:qFormat/>
    <w:rsid w:val="007E251D"/>
    <w:rPr>
      <w:b/>
    </w:rPr>
  </w:style>
  <w:style w:type="paragraph" w:customStyle="1" w:styleId="410-NummerierungTabelle1">
    <w:name w:val="410 - Nummerierung Tabelle #1"/>
    <w:basedOn w:val="110-TextTabelle9pt"/>
    <w:uiPriority w:val="3"/>
    <w:qFormat/>
    <w:rsid w:val="004D63FE"/>
    <w:pPr>
      <w:numPr>
        <w:numId w:val="30"/>
      </w:numPr>
    </w:pPr>
  </w:style>
  <w:style w:type="paragraph" w:customStyle="1" w:styleId="411-NummerierungTabelle11">
    <w:name w:val="411 - Nummerierung Tabelle #1.1"/>
    <w:basedOn w:val="410-NummerierungTabelle1"/>
    <w:uiPriority w:val="3"/>
    <w:qFormat/>
    <w:rsid w:val="004D63FE"/>
    <w:pPr>
      <w:numPr>
        <w:ilvl w:val="1"/>
      </w:numPr>
    </w:pPr>
  </w:style>
  <w:style w:type="paragraph" w:customStyle="1" w:styleId="412-NummerierungTabelle111">
    <w:name w:val="412 - Nummerierung Tabelle #1.1.1"/>
    <w:basedOn w:val="411-NummerierungTabelle11"/>
    <w:uiPriority w:val="3"/>
    <w:qFormat/>
    <w:rsid w:val="004D63FE"/>
    <w:pPr>
      <w:numPr>
        <w:ilvl w:val="2"/>
      </w:numPr>
    </w:pPr>
  </w:style>
  <w:style w:type="paragraph" w:customStyle="1" w:styleId="413-NummerierungTabelle1111">
    <w:name w:val="413 - Nummerierung Tabelle #1.1.1.1"/>
    <w:basedOn w:val="412-NummerierungTabelle111"/>
    <w:uiPriority w:val="3"/>
    <w:qFormat/>
    <w:rsid w:val="004D63FE"/>
    <w:pPr>
      <w:numPr>
        <w:ilvl w:val="3"/>
      </w:numPr>
    </w:pPr>
  </w:style>
  <w:style w:type="numbering" w:customStyle="1" w:styleId="L410-NummerierungTabelle">
    <w:name w:val="L410 - Nummerierung Tabelle"/>
    <w:uiPriority w:val="99"/>
    <w:rsid w:val="00C546AC"/>
    <w:pPr>
      <w:numPr>
        <w:numId w:val="26"/>
      </w:numPr>
    </w:pPr>
  </w:style>
  <w:style w:type="paragraph" w:customStyle="1" w:styleId="116-TextTabelle9ptUnterschrift">
    <w:name w:val="116 - Text Tabelle 9 pt Unterschrift"/>
    <w:basedOn w:val="110-TextTabelle9pt"/>
    <w:qFormat/>
    <w:rsid w:val="002E76E0"/>
  </w:style>
  <w:style w:type="numbering" w:customStyle="1" w:styleId="L630-ListeReferenzen">
    <w:name w:val="L630 - Liste Referenzen"/>
    <w:uiPriority w:val="99"/>
    <w:rsid w:val="004B7209"/>
    <w:pPr>
      <w:numPr>
        <w:numId w:val="27"/>
      </w:numPr>
    </w:pPr>
  </w:style>
  <w:style w:type="character" w:customStyle="1" w:styleId="921-Markierunghellgrn">
    <w:name w:val="921 - Markierung hellgrün"/>
    <w:uiPriority w:val="8"/>
    <w:qFormat/>
    <w:rsid w:val="00F3340E"/>
    <w:rPr>
      <w:bdr w:val="none" w:sz="0" w:space="0" w:color="auto"/>
      <w:shd w:val="clear" w:color="auto" w:fill="64C864" w:themeFill="accent2"/>
    </w:rPr>
  </w:style>
  <w:style w:type="table" w:customStyle="1" w:styleId="ExcoTabelleweiesGitternetz">
    <w:name w:val="Exco Tabelle weißes Gitternetz"/>
    <w:basedOn w:val="NormaleTabelle"/>
    <w:uiPriority w:val="99"/>
    <w:rsid w:val="00CB4B28"/>
    <w:pPr>
      <w:spacing w:before="100" w:beforeAutospacing="1" w:after="100" w:afterAutospacing="1" w:line="360" w:lineRule="auto"/>
    </w:pPr>
    <w:rPr>
      <w:rFonts w:asciiTheme="minorHAnsi" w:eastAsia="Times New Roman" w:hAnsiTheme="minorHAnsi"/>
      <w:lang w:eastAsia="de-DE"/>
    </w:rPr>
    <w:tblPr>
      <w:tblBorders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bottom w:w="57" w:type="dxa"/>
        <w:right w:w="57" w:type="dxa"/>
      </w:tblCellMar>
    </w:tblPr>
    <w:trPr>
      <w:cantSplit/>
    </w:trPr>
    <w:tcPr>
      <w:shd w:val="clear" w:color="auto" w:fill="D2D2D2"/>
      <w:vAlign w:val="center"/>
    </w:tcPr>
    <w:tblStylePr w:type="firstRow">
      <w:pPr>
        <w:jc w:val="left"/>
      </w:pPr>
      <w:rPr>
        <w:rFonts w:asciiTheme="minorHAnsi" w:hAnsiTheme="minorHAnsi"/>
        <w:b w:val="0"/>
        <w:i w:val="0"/>
        <w:color w:val="auto"/>
        <w:u w:val="none"/>
      </w:rPr>
      <w:tblPr/>
      <w:trPr>
        <w:tblHeader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4AAD3D"/>
      </w:tcPr>
    </w:tblStylePr>
  </w:style>
  <w:style w:type="table" w:customStyle="1" w:styleId="ExcoTabelleEinfach">
    <w:name w:val="Exco Tabelle Einfach"/>
    <w:basedOn w:val="ExcoTabelleweiesGitternetz"/>
    <w:uiPriority w:val="99"/>
    <w:rsid w:val="00CB4B28"/>
    <w:tblPr/>
    <w:tblStylePr w:type="firstRow">
      <w:pPr>
        <w:jc w:val="left"/>
      </w:pPr>
      <w:rPr>
        <w:rFonts w:asciiTheme="minorHAnsi" w:hAnsiTheme="minorHAnsi"/>
        <w:b w:val="0"/>
        <w:i w:val="0"/>
        <w:color w:val="FFFFFF" w:themeColor="background1"/>
        <w:u w:val="none"/>
      </w:rPr>
      <w:tblPr/>
      <w:trPr>
        <w:tblHeader/>
      </w:trPr>
      <w:tcPr>
        <w:tcBorders>
          <w:top w:val="nil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595959" w:themeFill="text1" w:themeFillTint="A6"/>
      </w:tcPr>
    </w:tblStylePr>
  </w:style>
  <w:style w:type="character" w:styleId="Hyperlink">
    <w:name w:val="Hyperlink"/>
    <w:basedOn w:val="Absatz-Standardschriftart"/>
    <w:uiPriority w:val="99"/>
    <w:unhideWhenUsed/>
    <w:rsid w:val="006E3D66"/>
    <w:rPr>
      <w:color w:val="373737" w:themeColor="hyperlink"/>
      <w:u w:val="single"/>
    </w:rPr>
  </w:style>
  <w:style w:type="character" w:customStyle="1" w:styleId="000-NullschriftArialEnglishZchn">
    <w:name w:val="000 - Nullschrift Arial English Zchn"/>
    <w:basedOn w:val="Absatz-Standardschriftart"/>
    <w:link w:val="000-NullschriftArialEnglish"/>
    <w:rsid w:val="00630383"/>
    <w:rPr>
      <w:rFonts w:ascii="Arial" w:eastAsia="Times New Roman" w:hAnsi="Arial" w:cs="Arial"/>
      <w:color w:val="000000" w:themeColor="text1"/>
      <w:szCs w:val="56"/>
      <w:lang w:eastAsia="de-DE"/>
    </w:rPr>
  </w:style>
  <w:style w:type="character" w:customStyle="1" w:styleId="100-TextStandard10ptZchn">
    <w:name w:val="100 - Text Standard 10 pt Zchn"/>
    <w:basedOn w:val="000-NullschriftArialEnglishZchn"/>
    <w:link w:val="100-TextStandard10pt"/>
    <w:rsid w:val="00B90F1C"/>
    <w:rPr>
      <w:rFonts w:ascii="Arial" w:eastAsia="Times New Roman" w:hAnsi="Arial" w:cs="Arial"/>
      <w:color w:val="000000" w:themeColor="text1"/>
      <w:szCs w:val="56"/>
      <w:lang w:eastAsia="de-DE"/>
    </w:rPr>
  </w:style>
  <w:style w:type="numbering" w:customStyle="1" w:styleId="420-Autonumn">
    <w:name w:val="420 - Autonum [n]"/>
    <w:uiPriority w:val="99"/>
    <w:rsid w:val="00B1328B"/>
    <w:pPr>
      <w:numPr>
        <w:numId w:val="32"/>
      </w:numPr>
    </w:pPr>
  </w:style>
  <w:style w:type="paragraph" w:customStyle="1" w:styleId="306-ListeStandardKleinbuchstaben">
    <w:name w:val="306 - Liste Standard Kleinbuchstaben"/>
    <w:basedOn w:val="300-ListeStandardEinzug"/>
    <w:uiPriority w:val="99"/>
    <w:qFormat/>
    <w:rsid w:val="00767F30"/>
    <w:pPr>
      <w:numPr>
        <w:ilvl w:val="0"/>
        <w:numId w:val="33"/>
      </w:numPr>
    </w:pPr>
  </w:style>
  <w:style w:type="numbering" w:customStyle="1" w:styleId="420-automNrfrassozieierteDokumente">
    <w:name w:val="420 - autom. Nr. für assozieierte Dokumente"/>
    <w:basedOn w:val="KeineListe"/>
    <w:rsid w:val="002C2C74"/>
    <w:pPr>
      <w:numPr>
        <w:numId w:val="35"/>
      </w:numPr>
    </w:pPr>
  </w:style>
  <w:style w:type="paragraph" w:customStyle="1" w:styleId="622-BeschriftungTabelle">
    <w:name w:val="622 - Beschriftung Tabelle"/>
    <w:basedOn w:val="Beschriftung"/>
    <w:next w:val="100-TextStandard10pt"/>
    <w:uiPriority w:val="99"/>
    <w:qFormat/>
    <w:rsid w:val="00AA438D"/>
    <w:pPr>
      <w:spacing w:after="60"/>
    </w:pPr>
    <w:rPr>
      <w:sz w:val="20"/>
    </w:rPr>
  </w:style>
  <w:style w:type="paragraph" w:customStyle="1" w:styleId="621-BeschriftungAbbildung">
    <w:name w:val="621 - Beschriftung Abbildung"/>
    <w:basedOn w:val="610-Abbildung"/>
    <w:next w:val="100-TextStandard10pt"/>
    <w:uiPriority w:val="99"/>
    <w:qFormat/>
    <w:rsid w:val="00B12F49"/>
    <w:pPr>
      <w:keepNext w:val="0"/>
      <w:spacing w:before="60" w:after="120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84CDA"/>
    <w:rPr>
      <w:sz w:val="16"/>
      <w:szCs w:val="1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67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ica.schatz\OneDrive%20-%20EXCO%20GmbH\Desktop\QM-PB-105-2%20-%20Vorlage%20PB%20und%20O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D8A62372DC4846AE514082C623503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261DC21-E342-4BFD-ABB8-3388AA5FFB6A}"/>
      </w:docPartPr>
      <w:docPartBody>
        <w:p w:rsidR="00E86CAE" w:rsidRDefault="00EF52C2">
          <w:pPr>
            <w:pStyle w:val="7DD8A62372DC4846AE514082C623503B"/>
          </w:pPr>
          <w:r w:rsidRPr="00D90EDD">
            <w:rPr>
              <w:rStyle w:val="Platzhaltertext"/>
              <w:rFonts w:eastAsiaTheme="minorHAnsi"/>
            </w:rPr>
            <w:t>[Dokumenten-ID]</w:t>
          </w:r>
        </w:p>
      </w:docPartBody>
    </w:docPart>
    <w:docPart>
      <w:docPartPr>
        <w:name w:val="CDBCDDE086ED4B4E8B0F2A0C3CA414D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F6CAB60-C614-4229-B652-B7FF49D7A887}"/>
      </w:docPartPr>
      <w:docPartBody>
        <w:p w:rsidR="00E86CAE" w:rsidRDefault="00EF52C2">
          <w:pPr>
            <w:pStyle w:val="CDBCDDE086ED4B4E8B0F2A0C3CA414D3"/>
          </w:pPr>
          <w:r w:rsidRPr="00D90EDD">
            <w:rPr>
              <w:rStyle w:val="Platzhaltertext"/>
              <w:rFonts w:eastAsiaTheme="minorHAnsi"/>
            </w:rPr>
            <w:t>[Titel]</w:t>
          </w:r>
        </w:p>
      </w:docPartBody>
    </w:docPart>
    <w:docPart>
      <w:docPartPr>
        <w:name w:val="093FAC8FE73E4B57A352F14352FD55C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C30D01-643A-489D-8661-0E7AC1DFDCA3}"/>
      </w:docPartPr>
      <w:docPartBody>
        <w:p w:rsidR="00E86CAE" w:rsidRDefault="00EF52C2">
          <w:pPr>
            <w:pStyle w:val="093FAC8FE73E4B57A352F14352FD55C0"/>
          </w:pPr>
          <w:r w:rsidRPr="00E726A2">
            <w:rPr>
              <w:rStyle w:val="Platzhaltertext"/>
            </w:rPr>
            <w:t>[Versionsangabe]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D5"/>
    <w:rsid w:val="00090D7F"/>
    <w:rsid w:val="00101420"/>
    <w:rsid w:val="001316F5"/>
    <w:rsid w:val="00165A59"/>
    <w:rsid w:val="00197368"/>
    <w:rsid w:val="001C619B"/>
    <w:rsid w:val="00234F5C"/>
    <w:rsid w:val="00324D32"/>
    <w:rsid w:val="003978DF"/>
    <w:rsid w:val="003A5B20"/>
    <w:rsid w:val="003F465D"/>
    <w:rsid w:val="004545D5"/>
    <w:rsid w:val="004951C0"/>
    <w:rsid w:val="005812F3"/>
    <w:rsid w:val="006D3364"/>
    <w:rsid w:val="007E535A"/>
    <w:rsid w:val="00992494"/>
    <w:rsid w:val="00995B1C"/>
    <w:rsid w:val="00A8346D"/>
    <w:rsid w:val="00B705A8"/>
    <w:rsid w:val="00B869F3"/>
    <w:rsid w:val="00E86CAE"/>
    <w:rsid w:val="00EF52C2"/>
    <w:rsid w:val="00F7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34AB29AA849C41EAA2DDE6CBAB8D5192">
    <w:name w:val="34AB29AA849C41EAA2DDE6CBAB8D5192"/>
  </w:style>
  <w:style w:type="paragraph" w:customStyle="1" w:styleId="7DD8A62372DC4846AE514082C623503B">
    <w:name w:val="7DD8A62372DC4846AE514082C623503B"/>
  </w:style>
  <w:style w:type="paragraph" w:customStyle="1" w:styleId="CDBCDDE086ED4B4E8B0F2A0C3CA414D3">
    <w:name w:val="CDBCDDE086ED4B4E8B0F2A0C3CA414D3"/>
  </w:style>
  <w:style w:type="paragraph" w:customStyle="1" w:styleId="093FAC8FE73E4B57A352F14352FD55C0">
    <w:name w:val="093FAC8FE73E4B57A352F14352FD55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EXCO Design">
  <a:themeElements>
    <a:clrScheme name="EXCO RGB-Farbschema">
      <a:dk1>
        <a:sysClr val="windowText" lastClr="000000"/>
      </a:dk1>
      <a:lt1>
        <a:srgbClr val="FFFFFF"/>
      </a:lt1>
      <a:dk2>
        <a:srgbClr val="373737"/>
      </a:dk2>
      <a:lt2>
        <a:srgbClr val="A5A5A5"/>
      </a:lt2>
      <a:accent1>
        <a:srgbClr val="4AAD3D"/>
      </a:accent1>
      <a:accent2>
        <a:srgbClr val="64C864"/>
      </a:accent2>
      <a:accent3>
        <a:srgbClr val="FA9600"/>
      </a:accent3>
      <a:accent4>
        <a:srgbClr val="FEBE67"/>
      </a:accent4>
      <a:accent5>
        <a:srgbClr val="193C64"/>
      </a:accent5>
      <a:accent6>
        <a:srgbClr val="3273C3"/>
      </a:accent6>
      <a:hlink>
        <a:srgbClr val="373737"/>
      </a:hlink>
      <a:folHlink>
        <a:srgbClr val="6E6E6E"/>
      </a:folHlink>
    </a:clrScheme>
    <a:fontScheme name="Benutzerdefiniert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chemeClr val="accent1"/>
        </a:solidFill>
        <a:ln w="9525">
          <a:noFill/>
          <a:round/>
          <a:headEnd/>
          <a:tailEnd/>
        </a:ln>
      </a:spPr>
      <a:bodyPr wrap="square" rtlCol="0" anchor="ctr">
        <a:noAutofit/>
      </a:bodyPr>
      <a:lstStyle>
        <a:defPPr algn="ctr">
          <a:defRPr/>
        </a:defPPr>
      </a:lstStyle>
    </a:spDef>
  </a:objectDefaults>
  <a:extraClrSchemeLst/>
  <a:extLst>
    <a:ext uri="{05A4C25C-085E-4340-85A3-A5531E510DB2}">
      <thm15:themeFamily xmlns:thm15="http://schemas.microsoft.com/office/thememl/2012/main" name="EXCO Design" id="{8467841E-D3FE-4C21-BBCF-35EF030D0AB3}" vid="{50358352-1701-42A8-AB40-EA676BC953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ac5542-2447-44a9-8dec-cd95d6b5f725" xsi:nil="true"/>
    <lcf76f155ced4ddcb4097134ff3c332f xmlns="7ca30f1e-2df4-4ab3-aacc-9ae85c2bd85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5845AA89179EA43ADE1651BFB6DA1B8" ma:contentTypeVersion="18" ma:contentTypeDescription="Ein neues Dokument erstellen." ma:contentTypeScope="" ma:versionID="71bc2634c798c3accfc51fac5b4740c7">
  <xsd:schema xmlns:xsd="http://www.w3.org/2001/XMLSchema" xmlns:xs="http://www.w3.org/2001/XMLSchema" xmlns:p="http://schemas.microsoft.com/office/2006/metadata/properties" xmlns:ns2="7ca30f1e-2df4-4ab3-aacc-9ae85c2bd854" xmlns:ns3="daac5542-2447-44a9-8dec-cd95d6b5f725" targetNamespace="http://schemas.microsoft.com/office/2006/metadata/properties" ma:root="true" ma:fieldsID="664edede44819aa632d92b0998cd6b61" ns2:_="" ns3:_="">
    <xsd:import namespace="7ca30f1e-2df4-4ab3-aacc-9ae85c2bd854"/>
    <xsd:import namespace="daac5542-2447-44a9-8dec-cd95d6b5f7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30f1e-2df4-4ab3-aacc-9ae85c2bd8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a2526e86-9fe6-4428-b080-6383a2d3ef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ac5542-2447-44a9-8dec-cd95d6b5f72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9b317af-58b9-4f5d-ae98-178ccf43c387}" ma:internalName="TaxCatchAll" ma:showField="CatchAllData" ma:web="daac5542-2447-44a9-8dec-cd95d6b5f7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41909-80C9-4B3E-8040-D6AE60B800FA}">
  <ds:schemaRefs>
    <ds:schemaRef ds:uri="http://schemas.microsoft.com/office/2006/metadata/properties"/>
    <ds:schemaRef ds:uri="http://schemas.microsoft.com/office/infopath/2007/PartnerControls"/>
    <ds:schemaRef ds:uri="daac5542-2447-44a9-8dec-cd95d6b5f725"/>
    <ds:schemaRef ds:uri="7ca30f1e-2df4-4ab3-aacc-9ae85c2bd854"/>
  </ds:schemaRefs>
</ds:datastoreItem>
</file>

<file path=customXml/itemProps2.xml><?xml version="1.0" encoding="utf-8"?>
<ds:datastoreItem xmlns:ds="http://schemas.openxmlformats.org/officeDocument/2006/customXml" ds:itemID="{1912C826-2828-43D9-B5DC-6578E564DF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BD7B4D-A749-4908-AA94-F8D2D86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a30f1e-2df4-4ab3-aacc-9ae85c2bd854"/>
    <ds:schemaRef ds:uri="daac5542-2447-44a9-8dec-cd95d6b5f7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2A4F9F-A4BB-4666-B535-39F704F83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QM-PB-105-2 - Vorlage PB und OA.dotx</Template>
  <TotalTime>0</TotalTime>
  <Pages>9</Pages>
  <Words>1469</Words>
  <Characters>9255</Characters>
  <Application>Microsoft Office Word</Application>
  <DocSecurity>0</DocSecurity>
  <Lines>77</Lines>
  <Paragraphs>21</Paragraphs>
  <ScaleCrop>false</ScaleCrop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Anica Schatz</dc:creator>
  <cp:keywords/>
  <dc:description/>
  <cp:lastModifiedBy>Alexander Frey</cp:lastModifiedBy>
  <cp:revision>2</cp:revision>
  <cp:lastPrinted>2018-05-02T20:53:00Z</cp:lastPrinted>
  <dcterms:created xsi:type="dcterms:W3CDTF">2026-06-25T07:41:00Z</dcterms:created>
  <dcterms:modified xsi:type="dcterms:W3CDTF">2026-06-25T07:41:00Z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0x01010035845AA89179EA43ADE1651BFB6DA1B8</vt:lpwstr>
  </property>
  <property fmtid="{D5CDD505-2E9C-101B-9397-08002B2CF9AE}" pid="3" name="Language">
    <vt:lpwstr>1;#de|9aeddd80-1236-4570-a5f3-9d5d7fa207bf</vt:lpwstr>
  </property>
  <property fmtid="{D5CDD505-2E9C-101B-9397-08002B2CF9AE}" pid="4" name="DocumentState">
    <vt:lpwstr>34;#freigegeben|dba92f15-f287-419c-bb1f-a0b0dbabec7f</vt:lpwstr>
  </property>
  <property fmtid="{D5CDD505-2E9C-101B-9397-08002B2CF9AE}" pid="5" name="DocumentType">
    <vt:lpwstr>16;#Vorlage|5cc556f4-274e-4c2b-a34a-22d7ab9d87f0</vt:lpwstr>
  </property>
  <property fmtid="{D5CDD505-2E9C-101B-9397-08002B2CF9AE}" pid="6" name="Owner">
    <vt:lpwstr>5;#EXCO GmbH|af79f80b-f2aa-4ea8-8de4-4c23b9dd22da</vt:lpwstr>
  </property>
  <property fmtid="{D5CDD505-2E9C-101B-9397-08002B2CF9AE}" pid="7" name="Geltungsbereich">
    <vt:lpwstr>4;#Global|55a59027-a4e7-4ce5-98b9-ddb2d1d2c54b</vt:lpwstr>
  </property>
  <property fmtid="{D5CDD505-2E9C-101B-9397-08002B2CF9AE}" pid="8" name="Version">
    <vt:lpwstr>1</vt:lpwstr>
  </property>
  <property fmtid="{D5CDD505-2E9C-101B-9397-08002B2CF9AE}" pid="9" name="Dokumentart">
    <vt:lpwstr>57;#Vorlage|1ac03043-d5ab-4778-ab07-c3c4f78e2937</vt:lpwstr>
  </property>
  <property fmtid="{D5CDD505-2E9C-101B-9397-08002B2CF9AE}" pid="10" name="Datum">
    <vt:filetime>2017-01-30T23:00:00Z</vt:filetime>
  </property>
  <property fmtid="{D5CDD505-2E9C-101B-9397-08002B2CF9AE}" pid="11" name="Vorlagenversion">
    <vt:lpwstr>5.0</vt:lpwstr>
  </property>
  <property fmtid="{D5CDD505-2E9C-101B-9397-08002B2CF9AE}" pid="12" name="Eigentümer">
    <vt:lpwstr>190;#EXCO GmbH|96411edf-5791-4213-b98e-e5387ac849e3</vt:lpwstr>
  </property>
  <property fmtid="{D5CDD505-2E9C-101B-9397-08002B2CF9AE}" pid="13" name="Sprache">
    <vt:lpwstr>1;#de|5972a68e-514e-4b24-93b9-3758b41f8750</vt:lpwstr>
  </property>
  <property fmtid="{D5CDD505-2E9C-101B-9397-08002B2CF9AE}" pid="14" name="Dokumentzustand">
    <vt:lpwstr>56;#freigegeben|03c34896-376e-472f-b566-8689b5f95163</vt:lpwstr>
  </property>
  <property fmtid="{D5CDD505-2E9C-101B-9397-08002B2CF9AE}" pid="15" name="Scope">
    <vt:lpwstr>4;#Global|b52c7eae-7093-4454-8179-90dd1d5b193e</vt:lpwstr>
  </property>
  <property fmtid="{D5CDD505-2E9C-101B-9397-08002B2CF9AE}" pid="16" name="QmGroup">
    <vt:lpwstr>78;#Allgemein|7e367f94-5f21-4e57-8987-6861bbc9fbba</vt:lpwstr>
  </property>
  <property fmtid="{D5CDD505-2E9C-101B-9397-08002B2CF9AE}" pid="17" name="MediaServiceImageTags">
    <vt:lpwstr/>
  </property>
</Properties>
</file>